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11564" w14:textId="77777777" w:rsidR="00C6554A" w:rsidRPr="008B5277" w:rsidRDefault="002554CD" w:rsidP="00C6554A">
      <w:pPr>
        <w:pStyle w:val="Photo"/>
      </w:pPr>
      <w:r w:rsidRPr="008B5277">
        <w:rPr>
          <w:noProof/>
          <w:lang w:bidi="fr-FR"/>
        </w:rPr>
        <w:drawing>
          <wp:inline distT="0" distB="0" distL="0" distR="0" wp14:anchorId="5E0921E1" wp14:editId="142374D5">
            <wp:extent cx="5155474" cy="2537460"/>
            <wp:effectExtent l="0" t="0" r="7620" b="0"/>
            <wp:docPr id="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181267" cy="2550155"/>
                    </a:xfrm>
                    <a:prstGeom prst="rect">
                      <a:avLst/>
                    </a:prstGeom>
                    <a:noFill/>
                    <a:ln w="254000" cap="rnd">
                      <a:noFill/>
                    </a:ln>
                    <a:effectLst/>
                  </pic:spPr>
                </pic:pic>
              </a:graphicData>
            </a:graphic>
          </wp:inline>
        </w:drawing>
      </w:r>
    </w:p>
    <w:p w14:paraId="788E8819" w14:textId="5A764296" w:rsidR="00C6554A" w:rsidRDefault="00BC4888" w:rsidP="00C6554A">
      <w:pPr>
        <w:pStyle w:val="Titre"/>
      </w:pPr>
      <w:r>
        <w:t>DOCUMENTATION D’ARCHITECTURE</w:t>
      </w:r>
    </w:p>
    <w:p w14:paraId="0F082112" w14:textId="5F14D25F" w:rsidR="00C6554A" w:rsidRPr="00D5413C" w:rsidRDefault="00BC4888" w:rsidP="00C6554A">
      <w:pPr>
        <w:pStyle w:val="Sous-titre"/>
      </w:pPr>
      <w:r>
        <w:t>PROJET INFRA &amp; SI</w:t>
      </w:r>
    </w:p>
    <w:p w14:paraId="45E957ED" w14:textId="6BEE1D75" w:rsidR="00C6554A" w:rsidRDefault="00BC4888" w:rsidP="00C6554A">
      <w:pPr>
        <w:pStyle w:val="Coordonnes"/>
      </w:pPr>
      <w:r>
        <w:t>MISTRAL / PHAM / MARTHELY</w:t>
      </w:r>
      <w:r w:rsidR="00C6554A">
        <w:rPr>
          <w:lang w:bidi="fr-FR"/>
        </w:rPr>
        <w:t xml:space="preserve"> </w:t>
      </w:r>
      <w:r>
        <w:rPr>
          <w:lang w:bidi="fr-FR"/>
        </w:rPr>
        <w:t>| Ynov 2021/2022</w:t>
      </w:r>
      <w:r w:rsidR="00C6554A">
        <w:rPr>
          <w:lang w:bidi="fr-FR"/>
        </w:rPr>
        <w:br w:type="page"/>
      </w:r>
    </w:p>
    <w:p w14:paraId="2B472BDD" w14:textId="3096098B" w:rsidR="0015788B" w:rsidRPr="0066162E" w:rsidRDefault="0015788B" w:rsidP="00C6554A">
      <w:pPr>
        <w:pStyle w:val="Titre1"/>
        <w:rPr>
          <w:sz w:val="56"/>
          <w:szCs w:val="56"/>
        </w:rPr>
      </w:pPr>
      <w:r w:rsidRPr="0066162E">
        <w:rPr>
          <w:sz w:val="56"/>
          <w:szCs w:val="56"/>
        </w:rPr>
        <w:lastRenderedPageBreak/>
        <w:t>Sommaire</w:t>
      </w:r>
    </w:p>
    <w:p w14:paraId="563B3681" w14:textId="7D0566B3" w:rsidR="0015788B" w:rsidRPr="0066162E" w:rsidRDefault="0015788B" w:rsidP="0015788B">
      <w:pPr>
        <w:rPr>
          <w:sz w:val="40"/>
          <w:szCs w:val="40"/>
        </w:rPr>
      </w:pPr>
    </w:p>
    <w:p w14:paraId="5341E1AE" w14:textId="399FD147" w:rsidR="0015788B" w:rsidRPr="0066162E" w:rsidRDefault="0015788B" w:rsidP="0015788B">
      <w:pPr>
        <w:pStyle w:val="Listenumros"/>
        <w:rPr>
          <w:sz w:val="40"/>
          <w:szCs w:val="40"/>
        </w:rPr>
      </w:pPr>
      <w:r w:rsidRPr="0066162E">
        <w:rPr>
          <w:sz w:val="40"/>
          <w:szCs w:val="40"/>
        </w:rPr>
        <w:t>Définition du réseau</w:t>
      </w:r>
      <w:r w:rsidR="00DA36E4" w:rsidRPr="0066162E">
        <w:rPr>
          <w:sz w:val="40"/>
          <w:szCs w:val="40"/>
        </w:rPr>
        <w:t xml:space="preserve"> </w:t>
      </w:r>
    </w:p>
    <w:p w14:paraId="432C6D8E" w14:textId="48BE1147" w:rsidR="00DA36E4" w:rsidRPr="0066162E" w:rsidRDefault="00DA36E4" w:rsidP="00DA36E4">
      <w:pPr>
        <w:pStyle w:val="Listepuces"/>
        <w:rPr>
          <w:sz w:val="32"/>
          <w:szCs w:val="32"/>
        </w:rPr>
      </w:pPr>
      <w:r w:rsidRPr="0066162E">
        <w:rPr>
          <w:sz w:val="32"/>
          <w:szCs w:val="32"/>
        </w:rPr>
        <w:t>Schéma Réseau</w:t>
      </w:r>
    </w:p>
    <w:p w14:paraId="3EA9A0BE" w14:textId="366EA610" w:rsidR="00DA36E4" w:rsidRPr="0066162E" w:rsidRDefault="00DA36E4" w:rsidP="00DA36E4">
      <w:pPr>
        <w:pStyle w:val="Listepuces"/>
        <w:rPr>
          <w:sz w:val="32"/>
          <w:szCs w:val="32"/>
        </w:rPr>
      </w:pPr>
      <w:r w:rsidRPr="0066162E">
        <w:rPr>
          <w:sz w:val="32"/>
          <w:szCs w:val="32"/>
        </w:rPr>
        <w:t>Plan d’adressage</w:t>
      </w:r>
    </w:p>
    <w:p w14:paraId="0F3CF137" w14:textId="4EFC9B84" w:rsidR="0015788B" w:rsidRPr="0066162E" w:rsidRDefault="0015788B" w:rsidP="0015788B">
      <w:pPr>
        <w:pStyle w:val="Listenumros"/>
        <w:rPr>
          <w:sz w:val="40"/>
          <w:szCs w:val="40"/>
        </w:rPr>
      </w:pPr>
      <w:r w:rsidRPr="0066162E">
        <w:rPr>
          <w:sz w:val="40"/>
          <w:szCs w:val="40"/>
        </w:rPr>
        <w:t>Bonnes pratiques</w:t>
      </w:r>
    </w:p>
    <w:p w14:paraId="4BE6ECD2" w14:textId="5159D13B" w:rsidR="004B7EBF" w:rsidRPr="0066162E" w:rsidRDefault="004B7EBF" w:rsidP="004B7EBF">
      <w:pPr>
        <w:pStyle w:val="Listepuces"/>
        <w:rPr>
          <w:sz w:val="32"/>
          <w:szCs w:val="32"/>
        </w:rPr>
      </w:pPr>
      <w:r w:rsidRPr="0066162E">
        <w:rPr>
          <w:sz w:val="32"/>
          <w:szCs w:val="32"/>
        </w:rPr>
        <w:t xml:space="preserve">Configuration des Clés Privées </w:t>
      </w:r>
    </w:p>
    <w:p w14:paraId="7DBC93B4" w14:textId="065088B3" w:rsidR="004B7EBF" w:rsidRPr="0066162E" w:rsidRDefault="004B7EBF" w:rsidP="004B7EBF">
      <w:pPr>
        <w:pStyle w:val="Listepuces"/>
        <w:rPr>
          <w:sz w:val="32"/>
          <w:szCs w:val="32"/>
        </w:rPr>
      </w:pPr>
      <w:r w:rsidRPr="0066162E">
        <w:rPr>
          <w:sz w:val="32"/>
          <w:szCs w:val="32"/>
        </w:rPr>
        <w:t>Configuration des MDP root</w:t>
      </w:r>
    </w:p>
    <w:p w14:paraId="196D75A0" w14:textId="4DE58C01" w:rsidR="0015788B" w:rsidRPr="0066162E" w:rsidRDefault="00AF3EDC" w:rsidP="0015788B">
      <w:pPr>
        <w:pStyle w:val="Listenumros"/>
        <w:rPr>
          <w:sz w:val="40"/>
          <w:szCs w:val="40"/>
        </w:rPr>
      </w:pPr>
      <w:r w:rsidRPr="0066162E">
        <w:rPr>
          <w:sz w:val="40"/>
          <w:szCs w:val="40"/>
        </w:rPr>
        <w:t>Mise en œuvre de la solution</w:t>
      </w:r>
    </w:p>
    <w:p w14:paraId="7A38D42F" w14:textId="0539AEF4" w:rsidR="00DA36E4" w:rsidRPr="0066162E" w:rsidRDefault="004B7EBF" w:rsidP="00DA36E4">
      <w:pPr>
        <w:pStyle w:val="Listepuces"/>
        <w:rPr>
          <w:sz w:val="32"/>
          <w:szCs w:val="32"/>
        </w:rPr>
      </w:pPr>
      <w:r w:rsidRPr="0066162E">
        <w:rPr>
          <w:sz w:val="32"/>
          <w:szCs w:val="32"/>
        </w:rPr>
        <w:t>Configuration du Pare-Feu</w:t>
      </w:r>
    </w:p>
    <w:p w14:paraId="10F97DDE" w14:textId="3D474FD2" w:rsidR="004B7EBF" w:rsidRPr="0066162E" w:rsidRDefault="004B7EBF" w:rsidP="00DA36E4">
      <w:pPr>
        <w:pStyle w:val="Listepuces"/>
        <w:rPr>
          <w:sz w:val="32"/>
          <w:szCs w:val="32"/>
        </w:rPr>
      </w:pPr>
      <w:r w:rsidRPr="0066162E">
        <w:rPr>
          <w:sz w:val="32"/>
          <w:szCs w:val="32"/>
        </w:rPr>
        <w:t>Configuration des Clients</w:t>
      </w:r>
    </w:p>
    <w:p w14:paraId="73CE093F" w14:textId="41E13EB5" w:rsidR="004B7EBF" w:rsidRPr="0066162E" w:rsidRDefault="004B7EBF" w:rsidP="00DA36E4">
      <w:pPr>
        <w:pStyle w:val="Listepuces"/>
        <w:rPr>
          <w:sz w:val="32"/>
          <w:szCs w:val="32"/>
        </w:rPr>
      </w:pPr>
      <w:r w:rsidRPr="0066162E">
        <w:rPr>
          <w:sz w:val="32"/>
          <w:szCs w:val="32"/>
        </w:rPr>
        <w:t>Configuration du Serveur</w:t>
      </w:r>
    </w:p>
    <w:p w14:paraId="792F7626" w14:textId="2FE067D8" w:rsidR="004B7EBF" w:rsidRPr="0066162E" w:rsidRDefault="004B7EBF" w:rsidP="00DA36E4">
      <w:pPr>
        <w:pStyle w:val="Listepuces"/>
        <w:rPr>
          <w:sz w:val="32"/>
          <w:szCs w:val="32"/>
        </w:rPr>
      </w:pPr>
      <w:r w:rsidRPr="0066162E">
        <w:rPr>
          <w:sz w:val="32"/>
          <w:szCs w:val="32"/>
        </w:rPr>
        <w:t>Configuration du Service de Backup</w:t>
      </w:r>
    </w:p>
    <w:p w14:paraId="667CAC15" w14:textId="71289723" w:rsidR="0015788B" w:rsidRDefault="0015788B" w:rsidP="00C6554A">
      <w:pPr>
        <w:pStyle w:val="Titre1"/>
      </w:pPr>
    </w:p>
    <w:p w14:paraId="3D3B0CF4" w14:textId="1D6CD492" w:rsidR="0066162E" w:rsidRDefault="0066162E" w:rsidP="0066162E"/>
    <w:p w14:paraId="7323960A" w14:textId="373FF5E5" w:rsidR="0066162E" w:rsidRDefault="0066162E" w:rsidP="0066162E"/>
    <w:p w14:paraId="2BC91A33" w14:textId="5CFEDF5B" w:rsidR="0066162E" w:rsidRDefault="0066162E" w:rsidP="0066162E"/>
    <w:p w14:paraId="38CB952E" w14:textId="7526C77F" w:rsidR="0066162E" w:rsidRDefault="0066162E" w:rsidP="0066162E"/>
    <w:p w14:paraId="6BC03F68" w14:textId="494D64C1" w:rsidR="0066162E" w:rsidRDefault="0066162E" w:rsidP="0066162E"/>
    <w:p w14:paraId="391F1036" w14:textId="77BDC81F" w:rsidR="0066162E" w:rsidRDefault="0066162E" w:rsidP="0066162E"/>
    <w:p w14:paraId="29174034" w14:textId="77777777" w:rsidR="0015788B" w:rsidRDefault="0015788B" w:rsidP="00C6554A">
      <w:pPr>
        <w:pStyle w:val="Titre1"/>
      </w:pPr>
    </w:p>
    <w:p w14:paraId="23DEF544" w14:textId="0052F210" w:rsidR="00C6554A" w:rsidRPr="009E5C76" w:rsidRDefault="009451BC" w:rsidP="009451BC">
      <w:pPr>
        <w:pStyle w:val="Titre1"/>
        <w:numPr>
          <w:ilvl w:val="0"/>
          <w:numId w:val="16"/>
        </w:numPr>
        <w:rPr>
          <w:sz w:val="56"/>
          <w:szCs w:val="56"/>
        </w:rPr>
      </w:pPr>
      <w:r w:rsidRPr="009E5C76">
        <w:rPr>
          <w:sz w:val="56"/>
          <w:szCs w:val="56"/>
        </w:rPr>
        <w:t>Définition du réseau</w:t>
      </w:r>
    </w:p>
    <w:p w14:paraId="091D0FF4" w14:textId="77777777" w:rsidR="00B1000E" w:rsidRPr="00B1000E" w:rsidRDefault="00B1000E" w:rsidP="00B1000E"/>
    <w:p w14:paraId="5490D0AE" w14:textId="52A28DAF" w:rsidR="00B1000E" w:rsidRDefault="00B1000E" w:rsidP="00B1000E"/>
    <w:p w14:paraId="412250AF" w14:textId="0FC1291D" w:rsidR="00B1000E" w:rsidRPr="00B1000E" w:rsidRDefault="00B1000E" w:rsidP="00B1000E">
      <w:pPr>
        <w:pStyle w:val="Sous-titre"/>
        <w:jc w:val="left"/>
        <w:rPr>
          <w:sz w:val="32"/>
          <w:szCs w:val="32"/>
        </w:rPr>
      </w:pPr>
      <w:r w:rsidRPr="00B1000E">
        <w:rPr>
          <w:sz w:val="32"/>
          <w:szCs w:val="32"/>
        </w:rPr>
        <w:t>Schema reseau</w:t>
      </w:r>
    </w:p>
    <w:p w14:paraId="2F91B558" w14:textId="38327A4A" w:rsidR="0066162E" w:rsidRDefault="00B1000E" w:rsidP="0066162E">
      <w:r>
        <w:rPr>
          <w:noProof/>
        </w:rPr>
        <w:drawing>
          <wp:inline distT="0" distB="0" distL="0" distR="0" wp14:anchorId="7B4FAC4C" wp14:editId="4A8700B2">
            <wp:extent cx="5273040" cy="3802380"/>
            <wp:effectExtent l="0" t="0" r="381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040" cy="3802380"/>
                    </a:xfrm>
                    <a:prstGeom prst="rect">
                      <a:avLst/>
                    </a:prstGeom>
                    <a:noFill/>
                    <a:ln>
                      <a:noFill/>
                    </a:ln>
                  </pic:spPr>
                </pic:pic>
              </a:graphicData>
            </a:graphic>
          </wp:inline>
        </w:drawing>
      </w:r>
    </w:p>
    <w:p w14:paraId="682867F2" w14:textId="2B183312" w:rsidR="0066162E" w:rsidRDefault="00D323C8" w:rsidP="00016E72">
      <w:pPr>
        <w:jc w:val="center"/>
      </w:pPr>
      <w:r>
        <w:t>Notre schéma réseau est composé de 2 clients</w:t>
      </w:r>
      <w:r w:rsidR="003D1ACC">
        <w:t xml:space="preserve"> (un sous Windows l’autre sous Linux)</w:t>
      </w:r>
      <w:r>
        <w:t>, 2 serveurs</w:t>
      </w:r>
      <w:r w:rsidR="003D1ACC">
        <w:t xml:space="preserve"> (un d’hébergement et l’autre de sauvegarde)</w:t>
      </w:r>
      <w:r>
        <w:t>, d’un switch et d’un pare-feu</w:t>
      </w:r>
      <w:r w:rsidR="00851E93">
        <w:t>. L’ensemble de nos clients, et de nos serveurs</w:t>
      </w:r>
      <w:r w:rsidR="003D1ACC">
        <w:t xml:space="preserve"> sont en LAN sur le même réseau. La passerelle est effectuée par le pare-feu, permettant la connexion internet. </w:t>
      </w:r>
    </w:p>
    <w:p w14:paraId="10A00661" w14:textId="662167B7" w:rsidR="00B1000E" w:rsidRDefault="00B1000E" w:rsidP="0066162E"/>
    <w:p w14:paraId="2A94C554" w14:textId="2862E5EF" w:rsidR="00B1000E" w:rsidRDefault="00B1000E" w:rsidP="0066162E"/>
    <w:p w14:paraId="751BC110" w14:textId="44CA6857" w:rsidR="00B1000E" w:rsidRDefault="00B1000E" w:rsidP="0066162E"/>
    <w:p w14:paraId="2411B03E" w14:textId="55A2FDCF" w:rsidR="00B1000E" w:rsidRDefault="00B1000E" w:rsidP="0066162E"/>
    <w:p w14:paraId="68EFCC62" w14:textId="30746FB9" w:rsidR="00B1000E" w:rsidRDefault="00B1000E" w:rsidP="0066162E"/>
    <w:p w14:paraId="7DEEC885" w14:textId="4C8F9EFC" w:rsidR="00CA4476" w:rsidRDefault="00CA4476" w:rsidP="0066162E"/>
    <w:p w14:paraId="3CD30F60" w14:textId="0801A9F3" w:rsidR="00CA4476" w:rsidRDefault="00CA4476" w:rsidP="0066162E"/>
    <w:p w14:paraId="42E17B1C" w14:textId="5F3CC4FA" w:rsidR="00CA4476" w:rsidRDefault="00CA4476" w:rsidP="0066162E"/>
    <w:p w14:paraId="395D8290" w14:textId="3570D21E" w:rsidR="00CA4476" w:rsidRPr="00CA4476" w:rsidRDefault="00CA4476" w:rsidP="00CA4476">
      <w:pPr>
        <w:pStyle w:val="Sous-titre"/>
        <w:jc w:val="left"/>
        <w:rPr>
          <w:sz w:val="32"/>
          <w:szCs w:val="32"/>
        </w:rPr>
      </w:pPr>
      <w:r w:rsidRPr="00CA4476">
        <w:rPr>
          <w:sz w:val="32"/>
          <w:szCs w:val="32"/>
        </w:rPr>
        <w:t>PLAn d’adressage</w:t>
      </w:r>
    </w:p>
    <w:tbl>
      <w:tblPr>
        <w:tblStyle w:val="Grilledutableau"/>
        <w:tblW w:w="0" w:type="auto"/>
        <w:tblLook w:val="04A0" w:firstRow="1" w:lastRow="0" w:firstColumn="1" w:lastColumn="0" w:noHBand="0" w:noVBand="1"/>
      </w:tblPr>
      <w:tblGrid>
        <w:gridCol w:w="2016"/>
        <w:gridCol w:w="2043"/>
        <w:gridCol w:w="2175"/>
        <w:gridCol w:w="2062"/>
      </w:tblGrid>
      <w:tr w:rsidR="00CA4476" w14:paraId="1D29FC06" w14:textId="77777777" w:rsidTr="00CA276B">
        <w:tc>
          <w:tcPr>
            <w:tcW w:w="2265" w:type="dxa"/>
          </w:tcPr>
          <w:p w14:paraId="2FEF09E1" w14:textId="77777777" w:rsidR="00CA4476" w:rsidRPr="00CA4476" w:rsidRDefault="00CA4476" w:rsidP="00CA276B">
            <w:pPr>
              <w:rPr>
                <w:sz w:val="24"/>
                <w:szCs w:val="24"/>
              </w:rPr>
            </w:pPr>
            <w:r w:rsidRPr="00CA4476">
              <w:rPr>
                <w:sz w:val="24"/>
                <w:szCs w:val="24"/>
              </w:rPr>
              <w:t>Service</w:t>
            </w:r>
          </w:p>
        </w:tc>
        <w:tc>
          <w:tcPr>
            <w:tcW w:w="2265" w:type="dxa"/>
          </w:tcPr>
          <w:p w14:paraId="005ABF5B" w14:textId="77777777" w:rsidR="00CA4476" w:rsidRPr="00CA4476" w:rsidRDefault="00CA4476" w:rsidP="00CA276B">
            <w:pPr>
              <w:rPr>
                <w:sz w:val="24"/>
                <w:szCs w:val="24"/>
              </w:rPr>
            </w:pPr>
            <w:r w:rsidRPr="00CA4476">
              <w:rPr>
                <w:sz w:val="24"/>
                <w:szCs w:val="24"/>
              </w:rPr>
              <w:t>Adresse Réseau</w:t>
            </w:r>
          </w:p>
        </w:tc>
        <w:tc>
          <w:tcPr>
            <w:tcW w:w="2266" w:type="dxa"/>
          </w:tcPr>
          <w:p w14:paraId="346BA588" w14:textId="77777777" w:rsidR="00CA4476" w:rsidRPr="00CA4476" w:rsidRDefault="00CA4476" w:rsidP="00CA276B">
            <w:pPr>
              <w:rPr>
                <w:sz w:val="24"/>
                <w:szCs w:val="24"/>
              </w:rPr>
            </w:pPr>
            <w:r w:rsidRPr="00CA4476">
              <w:rPr>
                <w:sz w:val="24"/>
                <w:szCs w:val="24"/>
              </w:rPr>
              <w:t>Masque</w:t>
            </w:r>
          </w:p>
        </w:tc>
        <w:tc>
          <w:tcPr>
            <w:tcW w:w="2266" w:type="dxa"/>
          </w:tcPr>
          <w:p w14:paraId="20BA10FA" w14:textId="77777777" w:rsidR="00CA4476" w:rsidRPr="00CA4476" w:rsidRDefault="00CA4476" w:rsidP="00CA276B">
            <w:pPr>
              <w:rPr>
                <w:sz w:val="24"/>
                <w:szCs w:val="24"/>
              </w:rPr>
            </w:pPr>
            <w:r w:rsidRPr="00CA4476">
              <w:rPr>
                <w:sz w:val="24"/>
                <w:szCs w:val="24"/>
              </w:rPr>
              <w:t>Passerelle</w:t>
            </w:r>
          </w:p>
        </w:tc>
      </w:tr>
      <w:tr w:rsidR="00CA4476" w14:paraId="1DE08037" w14:textId="77777777" w:rsidTr="00CA276B">
        <w:tc>
          <w:tcPr>
            <w:tcW w:w="2265" w:type="dxa"/>
          </w:tcPr>
          <w:p w14:paraId="6EB6244E" w14:textId="77777777" w:rsidR="00CA4476" w:rsidRPr="00CA4476" w:rsidRDefault="00CA4476" w:rsidP="00CA276B">
            <w:pPr>
              <w:rPr>
                <w:sz w:val="24"/>
                <w:szCs w:val="24"/>
              </w:rPr>
            </w:pPr>
            <w:r w:rsidRPr="00CA4476">
              <w:rPr>
                <w:sz w:val="24"/>
                <w:szCs w:val="24"/>
              </w:rPr>
              <w:t>Client 1</w:t>
            </w:r>
          </w:p>
        </w:tc>
        <w:tc>
          <w:tcPr>
            <w:tcW w:w="2265" w:type="dxa"/>
          </w:tcPr>
          <w:p w14:paraId="5C9BB208" w14:textId="77777777" w:rsidR="00CA4476" w:rsidRPr="00CA4476" w:rsidRDefault="00CA4476" w:rsidP="00CA276B">
            <w:pPr>
              <w:rPr>
                <w:sz w:val="24"/>
                <w:szCs w:val="24"/>
              </w:rPr>
            </w:pPr>
            <w:r w:rsidRPr="00CA4476">
              <w:rPr>
                <w:sz w:val="24"/>
                <w:szCs w:val="24"/>
              </w:rPr>
              <w:t>10.10.10.1</w:t>
            </w:r>
          </w:p>
        </w:tc>
        <w:tc>
          <w:tcPr>
            <w:tcW w:w="2266" w:type="dxa"/>
          </w:tcPr>
          <w:p w14:paraId="5C09B3BF" w14:textId="50954502" w:rsidR="00CA4476" w:rsidRPr="00CA4476" w:rsidRDefault="00CA4476" w:rsidP="00CA276B">
            <w:pPr>
              <w:rPr>
                <w:sz w:val="24"/>
                <w:szCs w:val="24"/>
              </w:rPr>
            </w:pPr>
            <w:r w:rsidRPr="00CA4476">
              <w:rPr>
                <w:sz w:val="24"/>
                <w:szCs w:val="24"/>
              </w:rPr>
              <w:t>255.255.255.2</w:t>
            </w:r>
            <w:r w:rsidR="007D6710">
              <w:rPr>
                <w:sz w:val="24"/>
                <w:szCs w:val="24"/>
              </w:rPr>
              <w:t>48</w:t>
            </w:r>
          </w:p>
        </w:tc>
        <w:tc>
          <w:tcPr>
            <w:tcW w:w="2266" w:type="dxa"/>
          </w:tcPr>
          <w:p w14:paraId="7B41943A" w14:textId="77777777" w:rsidR="00CA4476" w:rsidRPr="00CA4476" w:rsidRDefault="00CA4476" w:rsidP="00CA276B">
            <w:pPr>
              <w:rPr>
                <w:sz w:val="24"/>
                <w:szCs w:val="24"/>
              </w:rPr>
            </w:pPr>
            <w:r w:rsidRPr="00CA4476">
              <w:rPr>
                <w:sz w:val="24"/>
                <w:szCs w:val="24"/>
              </w:rPr>
              <w:t>10.10.10.6</w:t>
            </w:r>
          </w:p>
        </w:tc>
      </w:tr>
      <w:tr w:rsidR="00CA4476" w14:paraId="28CEEE85" w14:textId="77777777" w:rsidTr="00CA276B">
        <w:tc>
          <w:tcPr>
            <w:tcW w:w="2265" w:type="dxa"/>
          </w:tcPr>
          <w:p w14:paraId="48A37D4B" w14:textId="77777777" w:rsidR="00CA4476" w:rsidRPr="00CA4476" w:rsidRDefault="00CA4476" w:rsidP="00CA276B">
            <w:pPr>
              <w:rPr>
                <w:sz w:val="24"/>
                <w:szCs w:val="24"/>
              </w:rPr>
            </w:pPr>
            <w:r w:rsidRPr="00CA4476">
              <w:rPr>
                <w:sz w:val="24"/>
                <w:szCs w:val="24"/>
              </w:rPr>
              <w:t>Client 2</w:t>
            </w:r>
          </w:p>
        </w:tc>
        <w:tc>
          <w:tcPr>
            <w:tcW w:w="2265" w:type="dxa"/>
          </w:tcPr>
          <w:p w14:paraId="430A92BE" w14:textId="77777777" w:rsidR="00CA4476" w:rsidRPr="00CA4476" w:rsidRDefault="00CA4476" w:rsidP="00CA276B">
            <w:pPr>
              <w:rPr>
                <w:sz w:val="24"/>
                <w:szCs w:val="24"/>
              </w:rPr>
            </w:pPr>
            <w:r w:rsidRPr="00CA4476">
              <w:rPr>
                <w:sz w:val="24"/>
                <w:szCs w:val="24"/>
              </w:rPr>
              <w:t>10.10.10.2</w:t>
            </w:r>
          </w:p>
        </w:tc>
        <w:tc>
          <w:tcPr>
            <w:tcW w:w="2266" w:type="dxa"/>
          </w:tcPr>
          <w:p w14:paraId="07AC5D77" w14:textId="60AB6CD7" w:rsidR="00CA4476" w:rsidRPr="00CA4476" w:rsidRDefault="00CA4476" w:rsidP="00CA276B">
            <w:pPr>
              <w:rPr>
                <w:sz w:val="24"/>
                <w:szCs w:val="24"/>
              </w:rPr>
            </w:pPr>
            <w:r w:rsidRPr="00CA4476">
              <w:rPr>
                <w:sz w:val="24"/>
                <w:szCs w:val="24"/>
              </w:rPr>
              <w:t>255.255.255.2</w:t>
            </w:r>
            <w:r w:rsidR="007D6710">
              <w:rPr>
                <w:sz w:val="24"/>
                <w:szCs w:val="24"/>
              </w:rPr>
              <w:t>48</w:t>
            </w:r>
          </w:p>
        </w:tc>
        <w:tc>
          <w:tcPr>
            <w:tcW w:w="2266" w:type="dxa"/>
          </w:tcPr>
          <w:p w14:paraId="7A8A5AEB" w14:textId="77777777" w:rsidR="00CA4476" w:rsidRPr="00CA4476" w:rsidRDefault="00CA4476" w:rsidP="00CA276B">
            <w:pPr>
              <w:rPr>
                <w:sz w:val="24"/>
                <w:szCs w:val="24"/>
              </w:rPr>
            </w:pPr>
            <w:r w:rsidRPr="00CA4476">
              <w:rPr>
                <w:sz w:val="24"/>
                <w:szCs w:val="24"/>
              </w:rPr>
              <w:t>10.10.10.6</w:t>
            </w:r>
          </w:p>
        </w:tc>
      </w:tr>
      <w:tr w:rsidR="00CA4476" w14:paraId="5E5A3D70" w14:textId="77777777" w:rsidTr="00CA276B">
        <w:tc>
          <w:tcPr>
            <w:tcW w:w="2265" w:type="dxa"/>
          </w:tcPr>
          <w:p w14:paraId="25A1359E" w14:textId="77777777" w:rsidR="00CA4476" w:rsidRPr="00CA4476" w:rsidRDefault="00CA4476" w:rsidP="00CA276B">
            <w:pPr>
              <w:rPr>
                <w:sz w:val="24"/>
                <w:szCs w:val="24"/>
              </w:rPr>
            </w:pPr>
            <w:r w:rsidRPr="00CA4476">
              <w:rPr>
                <w:sz w:val="24"/>
                <w:szCs w:val="24"/>
              </w:rPr>
              <w:t>Serveur Web</w:t>
            </w:r>
          </w:p>
        </w:tc>
        <w:tc>
          <w:tcPr>
            <w:tcW w:w="2265" w:type="dxa"/>
          </w:tcPr>
          <w:p w14:paraId="3492A4F2" w14:textId="77777777" w:rsidR="00CA4476" w:rsidRPr="00CA4476" w:rsidRDefault="00CA4476" w:rsidP="00CA276B">
            <w:pPr>
              <w:rPr>
                <w:sz w:val="24"/>
                <w:szCs w:val="24"/>
              </w:rPr>
            </w:pPr>
            <w:r w:rsidRPr="00CA4476">
              <w:rPr>
                <w:sz w:val="24"/>
                <w:szCs w:val="24"/>
              </w:rPr>
              <w:t>10.10.10.3</w:t>
            </w:r>
          </w:p>
        </w:tc>
        <w:tc>
          <w:tcPr>
            <w:tcW w:w="2266" w:type="dxa"/>
          </w:tcPr>
          <w:p w14:paraId="78CEBABE" w14:textId="67E13D24" w:rsidR="00CA4476" w:rsidRPr="00CA4476" w:rsidRDefault="00CA4476" w:rsidP="00CA276B">
            <w:pPr>
              <w:rPr>
                <w:sz w:val="24"/>
                <w:szCs w:val="24"/>
              </w:rPr>
            </w:pPr>
            <w:r w:rsidRPr="00CA4476">
              <w:rPr>
                <w:sz w:val="24"/>
                <w:szCs w:val="24"/>
              </w:rPr>
              <w:t>255.255.255.2</w:t>
            </w:r>
            <w:r w:rsidR="007D6710">
              <w:rPr>
                <w:sz w:val="24"/>
                <w:szCs w:val="24"/>
              </w:rPr>
              <w:t>48</w:t>
            </w:r>
          </w:p>
        </w:tc>
        <w:tc>
          <w:tcPr>
            <w:tcW w:w="2266" w:type="dxa"/>
          </w:tcPr>
          <w:p w14:paraId="2DDEFB44" w14:textId="77777777" w:rsidR="00CA4476" w:rsidRPr="00CA4476" w:rsidRDefault="00CA4476" w:rsidP="00CA276B">
            <w:pPr>
              <w:rPr>
                <w:sz w:val="24"/>
                <w:szCs w:val="24"/>
              </w:rPr>
            </w:pPr>
            <w:r w:rsidRPr="00CA4476">
              <w:rPr>
                <w:sz w:val="24"/>
                <w:szCs w:val="24"/>
              </w:rPr>
              <w:t>10.10.10.6</w:t>
            </w:r>
          </w:p>
        </w:tc>
      </w:tr>
      <w:tr w:rsidR="00CA4476" w14:paraId="1564E5D3" w14:textId="77777777" w:rsidTr="00CA276B">
        <w:tc>
          <w:tcPr>
            <w:tcW w:w="2265" w:type="dxa"/>
          </w:tcPr>
          <w:p w14:paraId="46F3D471" w14:textId="77777777" w:rsidR="00CA4476" w:rsidRPr="00CA4476" w:rsidRDefault="00CA4476" w:rsidP="00CA276B">
            <w:pPr>
              <w:rPr>
                <w:sz w:val="24"/>
                <w:szCs w:val="24"/>
              </w:rPr>
            </w:pPr>
            <w:r w:rsidRPr="00CA4476">
              <w:rPr>
                <w:sz w:val="24"/>
                <w:szCs w:val="24"/>
              </w:rPr>
              <w:t>Serveur Backup</w:t>
            </w:r>
          </w:p>
        </w:tc>
        <w:tc>
          <w:tcPr>
            <w:tcW w:w="2265" w:type="dxa"/>
          </w:tcPr>
          <w:p w14:paraId="1329DC54" w14:textId="77777777" w:rsidR="00CA4476" w:rsidRPr="00CA4476" w:rsidRDefault="00CA4476" w:rsidP="00CA276B">
            <w:pPr>
              <w:rPr>
                <w:sz w:val="24"/>
                <w:szCs w:val="24"/>
              </w:rPr>
            </w:pPr>
            <w:r w:rsidRPr="00CA4476">
              <w:rPr>
                <w:sz w:val="24"/>
                <w:szCs w:val="24"/>
              </w:rPr>
              <w:t>10.10.10.4</w:t>
            </w:r>
          </w:p>
        </w:tc>
        <w:tc>
          <w:tcPr>
            <w:tcW w:w="2266" w:type="dxa"/>
          </w:tcPr>
          <w:p w14:paraId="47F63DDC" w14:textId="3577D4C7" w:rsidR="00CA4476" w:rsidRPr="00CA4476" w:rsidRDefault="00CA4476" w:rsidP="00CA276B">
            <w:pPr>
              <w:rPr>
                <w:sz w:val="24"/>
                <w:szCs w:val="24"/>
              </w:rPr>
            </w:pPr>
            <w:r w:rsidRPr="00CA4476">
              <w:rPr>
                <w:sz w:val="24"/>
                <w:szCs w:val="24"/>
              </w:rPr>
              <w:t>255.255.255.2</w:t>
            </w:r>
            <w:r w:rsidR="007D6710">
              <w:rPr>
                <w:sz w:val="24"/>
                <w:szCs w:val="24"/>
              </w:rPr>
              <w:t>48</w:t>
            </w:r>
          </w:p>
        </w:tc>
        <w:tc>
          <w:tcPr>
            <w:tcW w:w="2266" w:type="dxa"/>
          </w:tcPr>
          <w:p w14:paraId="4CAFF55E" w14:textId="77777777" w:rsidR="00CA4476" w:rsidRPr="00CA4476" w:rsidRDefault="00CA4476" w:rsidP="00CA276B">
            <w:pPr>
              <w:rPr>
                <w:sz w:val="24"/>
                <w:szCs w:val="24"/>
              </w:rPr>
            </w:pPr>
            <w:r w:rsidRPr="00CA4476">
              <w:rPr>
                <w:sz w:val="24"/>
                <w:szCs w:val="24"/>
              </w:rPr>
              <w:t>10.10.10.6</w:t>
            </w:r>
          </w:p>
        </w:tc>
      </w:tr>
      <w:tr w:rsidR="00CA4476" w14:paraId="3239EA2B" w14:textId="77777777" w:rsidTr="00CA276B">
        <w:tc>
          <w:tcPr>
            <w:tcW w:w="2265" w:type="dxa"/>
          </w:tcPr>
          <w:p w14:paraId="5AD19EDA" w14:textId="77777777" w:rsidR="00CA4476" w:rsidRPr="00CA4476" w:rsidRDefault="00CA4476" w:rsidP="00CA276B">
            <w:pPr>
              <w:rPr>
                <w:sz w:val="24"/>
                <w:szCs w:val="24"/>
              </w:rPr>
            </w:pPr>
            <w:r w:rsidRPr="00CA4476">
              <w:rPr>
                <w:sz w:val="24"/>
                <w:szCs w:val="24"/>
              </w:rPr>
              <w:t>Libre</w:t>
            </w:r>
          </w:p>
        </w:tc>
        <w:tc>
          <w:tcPr>
            <w:tcW w:w="2265" w:type="dxa"/>
          </w:tcPr>
          <w:p w14:paraId="36C7EACF" w14:textId="77777777" w:rsidR="00CA4476" w:rsidRPr="00CA4476" w:rsidRDefault="00CA4476" w:rsidP="00CA276B">
            <w:pPr>
              <w:rPr>
                <w:sz w:val="24"/>
                <w:szCs w:val="24"/>
              </w:rPr>
            </w:pPr>
            <w:r w:rsidRPr="00CA4476">
              <w:rPr>
                <w:sz w:val="24"/>
                <w:szCs w:val="24"/>
              </w:rPr>
              <w:t>Libre</w:t>
            </w:r>
          </w:p>
        </w:tc>
        <w:tc>
          <w:tcPr>
            <w:tcW w:w="2266" w:type="dxa"/>
          </w:tcPr>
          <w:p w14:paraId="2E87EA55" w14:textId="77777777" w:rsidR="00CA4476" w:rsidRPr="00CA4476" w:rsidRDefault="00CA4476" w:rsidP="00CA276B">
            <w:pPr>
              <w:rPr>
                <w:sz w:val="24"/>
                <w:szCs w:val="24"/>
              </w:rPr>
            </w:pPr>
            <w:r w:rsidRPr="00CA4476">
              <w:rPr>
                <w:sz w:val="24"/>
                <w:szCs w:val="24"/>
              </w:rPr>
              <w:t>Libre</w:t>
            </w:r>
          </w:p>
        </w:tc>
        <w:tc>
          <w:tcPr>
            <w:tcW w:w="2266" w:type="dxa"/>
          </w:tcPr>
          <w:p w14:paraId="2F357E45" w14:textId="77777777" w:rsidR="00CA4476" w:rsidRPr="00CA4476" w:rsidRDefault="00CA4476" w:rsidP="00CA276B">
            <w:pPr>
              <w:rPr>
                <w:sz w:val="24"/>
                <w:szCs w:val="24"/>
              </w:rPr>
            </w:pPr>
            <w:r w:rsidRPr="00CA4476">
              <w:rPr>
                <w:sz w:val="24"/>
                <w:szCs w:val="24"/>
              </w:rPr>
              <w:t>Libre</w:t>
            </w:r>
          </w:p>
        </w:tc>
      </w:tr>
      <w:tr w:rsidR="00CA4476" w14:paraId="0265E596" w14:textId="77777777" w:rsidTr="00CA276B">
        <w:tc>
          <w:tcPr>
            <w:tcW w:w="2265" w:type="dxa"/>
          </w:tcPr>
          <w:p w14:paraId="72D949F0" w14:textId="77777777" w:rsidR="00CA4476" w:rsidRPr="00CA4476" w:rsidRDefault="00CA4476" w:rsidP="00CA276B">
            <w:pPr>
              <w:rPr>
                <w:sz w:val="24"/>
                <w:szCs w:val="24"/>
              </w:rPr>
            </w:pPr>
            <w:r w:rsidRPr="00CA4476">
              <w:rPr>
                <w:sz w:val="24"/>
                <w:szCs w:val="24"/>
              </w:rPr>
              <w:t>Pare-feu</w:t>
            </w:r>
          </w:p>
        </w:tc>
        <w:tc>
          <w:tcPr>
            <w:tcW w:w="2265" w:type="dxa"/>
          </w:tcPr>
          <w:p w14:paraId="14F65F9F" w14:textId="77777777" w:rsidR="00CA4476" w:rsidRPr="00CA4476" w:rsidRDefault="00CA4476" w:rsidP="00CA276B">
            <w:pPr>
              <w:rPr>
                <w:sz w:val="24"/>
                <w:szCs w:val="24"/>
              </w:rPr>
            </w:pPr>
            <w:r w:rsidRPr="00CA4476">
              <w:rPr>
                <w:sz w:val="24"/>
                <w:szCs w:val="24"/>
              </w:rPr>
              <w:t>10.10.10.6</w:t>
            </w:r>
          </w:p>
        </w:tc>
        <w:tc>
          <w:tcPr>
            <w:tcW w:w="2266" w:type="dxa"/>
          </w:tcPr>
          <w:p w14:paraId="4ABF0BBC" w14:textId="26DD0EEC" w:rsidR="00CA4476" w:rsidRPr="00CA4476" w:rsidRDefault="00CA4476" w:rsidP="00CA276B">
            <w:pPr>
              <w:rPr>
                <w:sz w:val="24"/>
                <w:szCs w:val="24"/>
              </w:rPr>
            </w:pPr>
            <w:r w:rsidRPr="00CA4476">
              <w:rPr>
                <w:sz w:val="24"/>
                <w:szCs w:val="24"/>
              </w:rPr>
              <w:t>255.255.255.2</w:t>
            </w:r>
            <w:r w:rsidR="007D6710">
              <w:rPr>
                <w:sz w:val="24"/>
                <w:szCs w:val="24"/>
              </w:rPr>
              <w:t>48</w:t>
            </w:r>
          </w:p>
        </w:tc>
        <w:tc>
          <w:tcPr>
            <w:tcW w:w="2266" w:type="dxa"/>
          </w:tcPr>
          <w:p w14:paraId="1E32153F" w14:textId="77777777" w:rsidR="00CA4476" w:rsidRPr="00CA4476" w:rsidRDefault="00CA4476" w:rsidP="00CA276B">
            <w:pPr>
              <w:rPr>
                <w:sz w:val="24"/>
                <w:szCs w:val="24"/>
              </w:rPr>
            </w:pPr>
            <w:r w:rsidRPr="00CA4476">
              <w:rPr>
                <w:sz w:val="24"/>
                <w:szCs w:val="24"/>
              </w:rPr>
              <w:t>10.10.10.6</w:t>
            </w:r>
          </w:p>
        </w:tc>
      </w:tr>
    </w:tbl>
    <w:p w14:paraId="7425826A" w14:textId="1DFD440E" w:rsidR="002C74C0" w:rsidRDefault="008172CA" w:rsidP="00CA4476"/>
    <w:p w14:paraId="18288E93" w14:textId="36A2D3D9" w:rsidR="00CA4476" w:rsidRDefault="007D6710" w:rsidP="007D6710">
      <w:pPr>
        <w:jc w:val="center"/>
      </w:pPr>
      <w:r>
        <w:t xml:space="preserve">Nous avons choisi un masque sous-réseau de 255.255.255.248, car </w:t>
      </w:r>
      <w:r w:rsidR="00016E72">
        <w:t>cela permet de connecter un maximum de 6 appareils. Limiter ainsi le nombre permet de ne pas surcharger le réseau et en même temps d’avoir une place libre si besoin de rajout d’un autre appareil.</w:t>
      </w:r>
      <w:r w:rsidR="00851E93">
        <w:t xml:space="preserve"> </w:t>
      </w:r>
    </w:p>
    <w:p w14:paraId="1FA609B8" w14:textId="61F3CD6F" w:rsidR="00851E93" w:rsidRDefault="00851E93" w:rsidP="007D6710">
      <w:pPr>
        <w:jc w:val="center"/>
      </w:pPr>
      <w:r>
        <w:t>Etant limité à 6, nos adresses réseau ne dépasseront pas 10.10.10.6, attribuée ici à notre pare-feu qui fera office de passerelle.</w:t>
      </w:r>
      <w:r w:rsidR="003D1ACC">
        <w:t xml:space="preserve"> Ce qui explique que chaque élément à pour passerelle 10.10.10.6.</w:t>
      </w:r>
    </w:p>
    <w:p w14:paraId="7D6B277D" w14:textId="12D6D455" w:rsidR="00CA4476" w:rsidRDefault="00CA4476" w:rsidP="00CA4476"/>
    <w:p w14:paraId="569C8656" w14:textId="4DDA79B1" w:rsidR="00CA4476" w:rsidRDefault="00CA4476" w:rsidP="00CA4476"/>
    <w:p w14:paraId="517B5D15" w14:textId="04AECA0C" w:rsidR="00CA4476" w:rsidRDefault="00CA4476" w:rsidP="00CA4476"/>
    <w:p w14:paraId="4089D28D" w14:textId="025F3ACD" w:rsidR="00CA4476" w:rsidRDefault="00CA4476" w:rsidP="00CA4476"/>
    <w:p w14:paraId="1A5F7A34" w14:textId="5BDFEB6B" w:rsidR="00CA4476" w:rsidRDefault="00CA4476" w:rsidP="00CA4476"/>
    <w:p w14:paraId="38574023" w14:textId="06445782" w:rsidR="00CA4476" w:rsidRDefault="00CA4476" w:rsidP="00CA4476"/>
    <w:p w14:paraId="06DDD312" w14:textId="06F71FE7" w:rsidR="00CA4476" w:rsidRDefault="00CA4476" w:rsidP="00CA4476"/>
    <w:p w14:paraId="518F8389" w14:textId="09B5F577" w:rsidR="00CA4476" w:rsidRDefault="00CA4476" w:rsidP="00CA4476"/>
    <w:p w14:paraId="24968FC7" w14:textId="3F168BF3" w:rsidR="00CA4476" w:rsidRDefault="00CA4476" w:rsidP="00CA4476"/>
    <w:p w14:paraId="5F03CE21" w14:textId="3007B490" w:rsidR="00CA4476" w:rsidRDefault="00CA4476" w:rsidP="00CA4476"/>
    <w:p w14:paraId="32A6B35B" w14:textId="403B88FE" w:rsidR="00CA4476" w:rsidRDefault="00CA4476" w:rsidP="00CA4476"/>
    <w:p w14:paraId="4703576F" w14:textId="663E0B06" w:rsidR="00CA4476" w:rsidRDefault="00CA4476" w:rsidP="00CA4476"/>
    <w:p w14:paraId="7539CCE1" w14:textId="4575BC90" w:rsidR="00CA4476" w:rsidRDefault="00CA4476" w:rsidP="00CA4476"/>
    <w:p w14:paraId="50CFBEA6" w14:textId="4CD1B414" w:rsidR="00CA4476" w:rsidRDefault="00CA4476" w:rsidP="00CA4476"/>
    <w:p w14:paraId="23F651F0" w14:textId="3BB22287" w:rsidR="00CA4476" w:rsidRDefault="00CA4476" w:rsidP="00CA4476"/>
    <w:p w14:paraId="3BE373AE" w14:textId="1FD99D80" w:rsidR="00CA4476" w:rsidRDefault="00CA4476" w:rsidP="00CA4476"/>
    <w:p w14:paraId="7A7BEF51" w14:textId="7F9902FD" w:rsidR="00CA4476" w:rsidRDefault="00CA4476" w:rsidP="00CA4476"/>
    <w:p w14:paraId="2C149AD3" w14:textId="2D844E52" w:rsidR="00CA4476" w:rsidRDefault="00CA4476" w:rsidP="00CA4476"/>
    <w:p w14:paraId="47BD6612" w14:textId="4801A8EA" w:rsidR="00CA4476" w:rsidRDefault="00CA4476" w:rsidP="00CA4476"/>
    <w:p w14:paraId="02B9F3D3" w14:textId="1CD136E4" w:rsidR="00CA4476" w:rsidRPr="009E5C76" w:rsidRDefault="009E5C76" w:rsidP="009E5C76">
      <w:pPr>
        <w:pStyle w:val="Titre1"/>
        <w:rPr>
          <w:sz w:val="56"/>
          <w:szCs w:val="56"/>
        </w:rPr>
      </w:pPr>
      <w:r w:rsidRPr="009E5C76">
        <w:rPr>
          <w:sz w:val="56"/>
          <w:szCs w:val="56"/>
        </w:rPr>
        <w:t>2.</w:t>
      </w:r>
      <w:r w:rsidR="00CA4476" w:rsidRPr="009E5C76">
        <w:rPr>
          <w:sz w:val="56"/>
          <w:szCs w:val="56"/>
        </w:rPr>
        <w:t>Bonnes pratiques</w:t>
      </w:r>
    </w:p>
    <w:p w14:paraId="65F85AE6" w14:textId="77777777" w:rsidR="00CA4476" w:rsidRPr="0066162E" w:rsidRDefault="00CA4476" w:rsidP="00CA4476">
      <w:pPr>
        <w:pStyle w:val="Listepuces"/>
        <w:numPr>
          <w:ilvl w:val="0"/>
          <w:numId w:val="1"/>
        </w:numPr>
        <w:rPr>
          <w:sz w:val="32"/>
          <w:szCs w:val="32"/>
        </w:rPr>
      </w:pPr>
      <w:r w:rsidRPr="0066162E">
        <w:rPr>
          <w:sz w:val="32"/>
          <w:szCs w:val="32"/>
        </w:rPr>
        <w:t xml:space="preserve">Configuration des Clés Privées </w:t>
      </w:r>
    </w:p>
    <w:p w14:paraId="03C41348" w14:textId="77777777" w:rsidR="00CA4476" w:rsidRPr="0066162E" w:rsidRDefault="00CA4476" w:rsidP="00CA4476">
      <w:pPr>
        <w:pStyle w:val="Listepuces"/>
        <w:numPr>
          <w:ilvl w:val="0"/>
          <w:numId w:val="1"/>
        </w:numPr>
        <w:rPr>
          <w:sz w:val="32"/>
          <w:szCs w:val="32"/>
        </w:rPr>
      </w:pPr>
      <w:r w:rsidRPr="0066162E">
        <w:rPr>
          <w:sz w:val="32"/>
          <w:szCs w:val="32"/>
        </w:rPr>
        <w:t>Configuration des MDP root</w:t>
      </w:r>
    </w:p>
    <w:p w14:paraId="64929203" w14:textId="588FD735" w:rsidR="00CA4476" w:rsidRDefault="00CA4476" w:rsidP="00CA4476"/>
    <w:p w14:paraId="213FFBAD" w14:textId="2EA6D325" w:rsidR="00CA4476" w:rsidRDefault="00CA4476" w:rsidP="00CA4476"/>
    <w:p w14:paraId="50FF0E3A" w14:textId="63D1B477" w:rsidR="00CA4476" w:rsidRDefault="00CA4476" w:rsidP="00CA4476"/>
    <w:p w14:paraId="7F051A8F" w14:textId="01D8DE48" w:rsidR="00CA4476" w:rsidRDefault="00CA4476" w:rsidP="00CA4476"/>
    <w:p w14:paraId="77D42D38" w14:textId="21D7BEF9" w:rsidR="00CA4476" w:rsidRDefault="00CA4476" w:rsidP="00CA4476"/>
    <w:p w14:paraId="6CC62A26" w14:textId="094BEFE4" w:rsidR="00CA4476" w:rsidRDefault="00CA4476" w:rsidP="00CA4476"/>
    <w:p w14:paraId="413EA983" w14:textId="1BF9DC76" w:rsidR="00CA4476" w:rsidRDefault="00CA4476" w:rsidP="00CA4476"/>
    <w:p w14:paraId="5B8B547C" w14:textId="0B350D0A" w:rsidR="00CA4476" w:rsidRDefault="00CA4476" w:rsidP="00CA4476"/>
    <w:p w14:paraId="0D41F301" w14:textId="361433F2" w:rsidR="00CA4476" w:rsidRDefault="00CA4476" w:rsidP="00CA4476"/>
    <w:p w14:paraId="4019A8CD" w14:textId="336D8ACD" w:rsidR="00CA4476" w:rsidRDefault="00CA4476" w:rsidP="00CA4476"/>
    <w:p w14:paraId="0C72BB82" w14:textId="28902652" w:rsidR="00CA4476" w:rsidRDefault="00CA4476" w:rsidP="00CA4476"/>
    <w:p w14:paraId="3D1AE531" w14:textId="4BD754A1" w:rsidR="00CA4476" w:rsidRDefault="00CA4476" w:rsidP="00CA4476"/>
    <w:p w14:paraId="1ED67770" w14:textId="24B0BA16" w:rsidR="00CA4476" w:rsidRDefault="00CA4476" w:rsidP="00CA4476"/>
    <w:p w14:paraId="2ADFB2E3" w14:textId="62DE8096" w:rsidR="00CA4476" w:rsidRDefault="00CA4476" w:rsidP="00CA4476"/>
    <w:p w14:paraId="0CF7D755" w14:textId="1B0C8D61" w:rsidR="00CA4476" w:rsidRDefault="00CA4476" w:rsidP="00CA4476"/>
    <w:p w14:paraId="4B98903D" w14:textId="36E2515F" w:rsidR="00CA4476" w:rsidRDefault="00CA4476" w:rsidP="00CA4476"/>
    <w:p w14:paraId="235881DB" w14:textId="157A67F5" w:rsidR="00CA4476" w:rsidRDefault="00CA4476" w:rsidP="00CA4476"/>
    <w:p w14:paraId="13F2DABA" w14:textId="66BDD84D" w:rsidR="00CA4476" w:rsidRDefault="00CA4476" w:rsidP="00CA4476"/>
    <w:p w14:paraId="1C1FEDCC" w14:textId="0FF26D33" w:rsidR="00CA4476" w:rsidRDefault="00CA4476" w:rsidP="00CA4476"/>
    <w:p w14:paraId="6253F8F2" w14:textId="4A823754" w:rsidR="00CA4476" w:rsidRDefault="00CA4476" w:rsidP="00CA4476"/>
    <w:p w14:paraId="00915C13" w14:textId="6385EE1C" w:rsidR="00CA4476" w:rsidRDefault="00CA4476" w:rsidP="00CA4476"/>
    <w:p w14:paraId="240CA4A2" w14:textId="14148E7B" w:rsidR="00CA4476" w:rsidRDefault="00CA4476" w:rsidP="00CA4476"/>
    <w:p w14:paraId="159847B8" w14:textId="48FEF0EE" w:rsidR="00CA4476" w:rsidRDefault="007D773B" w:rsidP="007D773B">
      <w:pPr>
        <w:pStyle w:val="Titre1"/>
        <w:rPr>
          <w:sz w:val="56"/>
          <w:szCs w:val="56"/>
        </w:rPr>
      </w:pPr>
      <w:r>
        <w:rPr>
          <w:sz w:val="56"/>
          <w:szCs w:val="56"/>
        </w:rPr>
        <w:t>3.</w:t>
      </w:r>
      <w:r w:rsidRPr="007D773B">
        <w:rPr>
          <w:sz w:val="56"/>
          <w:szCs w:val="56"/>
        </w:rPr>
        <w:t>Mise en œuvre de la solution</w:t>
      </w:r>
    </w:p>
    <w:p w14:paraId="66AAB7AE" w14:textId="3368676A" w:rsidR="00C63011" w:rsidRDefault="009E5C76" w:rsidP="00C63011">
      <w:pPr>
        <w:pStyle w:val="Listepuces"/>
        <w:numPr>
          <w:ilvl w:val="0"/>
          <w:numId w:val="1"/>
        </w:numPr>
        <w:rPr>
          <w:sz w:val="32"/>
          <w:szCs w:val="32"/>
        </w:rPr>
      </w:pPr>
      <w:r w:rsidRPr="0066162E">
        <w:rPr>
          <w:sz w:val="32"/>
          <w:szCs w:val="32"/>
        </w:rPr>
        <w:t>Configuration du Pare-Feu</w:t>
      </w:r>
    </w:p>
    <w:p w14:paraId="47542360" w14:textId="34DFC751" w:rsidR="00C63011" w:rsidRDefault="00C63011" w:rsidP="00C63011">
      <w:pPr>
        <w:pStyle w:val="Listepuces"/>
        <w:numPr>
          <w:ilvl w:val="0"/>
          <w:numId w:val="0"/>
        </w:numPr>
        <w:rPr>
          <w:sz w:val="32"/>
          <w:szCs w:val="32"/>
        </w:rPr>
      </w:pPr>
    </w:p>
    <w:p w14:paraId="39D1766A" w14:textId="77777777" w:rsidR="00BA25F9" w:rsidRPr="00BA25F9" w:rsidRDefault="00BA25F9" w:rsidP="00BA25F9">
      <w:pPr>
        <w:ind w:right="930"/>
        <w:jc w:val="center"/>
        <w:rPr>
          <w:sz w:val="28"/>
          <w:szCs w:val="28"/>
        </w:rPr>
      </w:pPr>
      <w:r w:rsidRPr="00BA25F9">
        <w:rPr>
          <w:sz w:val="28"/>
          <w:szCs w:val="28"/>
        </w:rPr>
        <w:t>Nous allons présenter ici la démarche de configuration du pare-feu étape par étape, ici à l’aide d’une nouvelle machine virtuelle.</w:t>
      </w:r>
    </w:p>
    <w:tbl>
      <w:tblPr>
        <w:tblW w:w="10207" w:type="dxa"/>
        <w:tblInd w:w="-142" w:type="dxa"/>
        <w:tblCellMar>
          <w:left w:w="115" w:type="dxa"/>
          <w:right w:w="720" w:type="dxa"/>
        </w:tblCellMar>
        <w:tblLook w:val="0000" w:firstRow="0" w:lastRow="0" w:firstColumn="0" w:lastColumn="0" w:noHBand="0" w:noVBand="0"/>
      </w:tblPr>
      <w:tblGrid>
        <w:gridCol w:w="10207"/>
      </w:tblGrid>
      <w:tr w:rsidR="00BA25F9" w14:paraId="6D0B53A2" w14:textId="77777777" w:rsidTr="00994012">
        <w:trPr>
          <w:trHeight w:val="2727"/>
        </w:trPr>
        <w:tc>
          <w:tcPr>
            <w:tcW w:w="10207" w:type="dxa"/>
            <w:vAlign w:val="center"/>
          </w:tcPr>
          <w:p w14:paraId="64CC1B79" w14:textId="77777777" w:rsidR="00BA25F9" w:rsidRDefault="00BA25F9" w:rsidP="00BA25F9">
            <w:pPr>
              <w:ind w:right="930"/>
              <w:jc w:val="center"/>
            </w:pPr>
          </w:p>
          <w:p w14:paraId="0546E0E7" w14:textId="77777777" w:rsidR="00BA25F9" w:rsidRDefault="00BA25F9" w:rsidP="00994012">
            <w:pPr>
              <w:ind w:right="930"/>
              <w:jc w:val="center"/>
            </w:pPr>
            <w:r w:rsidRPr="0010063B">
              <w:rPr>
                <w:noProof/>
              </w:rPr>
              <w:drawing>
                <wp:inline distT="0" distB="0" distL="0" distR="0" wp14:anchorId="398F0926" wp14:editId="3F5EC21C">
                  <wp:extent cx="3125309" cy="3367185"/>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8389" cy="3381277"/>
                          </a:xfrm>
                          <a:prstGeom prst="rect">
                            <a:avLst/>
                          </a:prstGeom>
                        </pic:spPr>
                      </pic:pic>
                    </a:graphicData>
                  </a:graphic>
                </wp:inline>
              </w:drawing>
            </w:r>
          </w:p>
          <w:p w14:paraId="0B2EBFA2" w14:textId="77777777" w:rsidR="00BA25F9" w:rsidRDefault="00BA25F9" w:rsidP="00BA25F9">
            <w:pPr>
              <w:ind w:left="113" w:right="930"/>
              <w:jc w:val="center"/>
              <w:rPr>
                <w:sz w:val="24"/>
                <w:szCs w:val="24"/>
              </w:rPr>
            </w:pPr>
            <w:r>
              <w:rPr>
                <w:sz w:val="24"/>
                <w:szCs w:val="24"/>
              </w:rPr>
              <w:lastRenderedPageBreak/>
              <w:t>Utiliser le type de configuration « </w:t>
            </w:r>
            <w:proofErr w:type="spellStart"/>
            <w:r>
              <w:rPr>
                <w:sz w:val="24"/>
                <w:szCs w:val="24"/>
              </w:rPr>
              <w:t>Typical</w:t>
            </w:r>
            <w:proofErr w:type="spellEnd"/>
            <w:r>
              <w:rPr>
                <w:sz w:val="24"/>
                <w:szCs w:val="24"/>
              </w:rPr>
              <w:t> » qui est celle recommandée, pas besoin d’option avancée pour le moment</w:t>
            </w:r>
          </w:p>
          <w:p w14:paraId="1B7A68CB" w14:textId="77777777" w:rsidR="00BA25F9" w:rsidRDefault="00BA25F9" w:rsidP="00BA25F9">
            <w:pPr>
              <w:ind w:right="930"/>
              <w:jc w:val="center"/>
              <w:rPr>
                <w:sz w:val="24"/>
                <w:szCs w:val="24"/>
              </w:rPr>
            </w:pPr>
          </w:p>
          <w:p w14:paraId="4212FD67" w14:textId="77777777" w:rsidR="00BA25F9" w:rsidRPr="00503B94" w:rsidRDefault="00BA25F9" w:rsidP="00BA25F9">
            <w:pPr>
              <w:ind w:right="930"/>
              <w:jc w:val="center"/>
              <w:rPr>
                <w:sz w:val="24"/>
                <w:szCs w:val="24"/>
              </w:rPr>
            </w:pPr>
          </w:p>
          <w:p w14:paraId="6D902119" w14:textId="77777777" w:rsidR="00BA25F9" w:rsidRDefault="00BA25F9" w:rsidP="00BA25F9">
            <w:pPr>
              <w:ind w:right="930"/>
              <w:jc w:val="center"/>
            </w:pPr>
            <w:r w:rsidRPr="0010063B">
              <w:rPr>
                <w:noProof/>
              </w:rPr>
              <w:drawing>
                <wp:inline distT="0" distB="0" distL="0" distR="0" wp14:anchorId="314974B4" wp14:editId="5B1F2AF1">
                  <wp:extent cx="2924810" cy="3089920"/>
                  <wp:effectExtent l="0" t="0" r="8890"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11"/>
                          <a:stretch>
                            <a:fillRect/>
                          </a:stretch>
                        </pic:blipFill>
                        <pic:spPr>
                          <a:xfrm>
                            <a:off x="0" y="0"/>
                            <a:ext cx="2955452" cy="3122292"/>
                          </a:xfrm>
                          <a:prstGeom prst="rect">
                            <a:avLst/>
                          </a:prstGeom>
                        </pic:spPr>
                      </pic:pic>
                    </a:graphicData>
                  </a:graphic>
                </wp:inline>
              </w:drawing>
            </w:r>
          </w:p>
          <w:p w14:paraId="4D529D43" w14:textId="77777777" w:rsidR="00BA25F9" w:rsidRPr="005F52D2" w:rsidRDefault="00BA25F9" w:rsidP="00BA25F9">
            <w:pPr>
              <w:ind w:right="930"/>
              <w:jc w:val="center"/>
              <w:rPr>
                <w:sz w:val="24"/>
                <w:szCs w:val="24"/>
              </w:rPr>
            </w:pPr>
            <w:r w:rsidRPr="005F52D2">
              <w:rPr>
                <w:sz w:val="24"/>
                <w:szCs w:val="24"/>
              </w:rPr>
              <w:t xml:space="preserve">Après avoir préalablement télécharger l’iso </w:t>
            </w:r>
            <w:proofErr w:type="spellStart"/>
            <w:r w:rsidRPr="005F52D2">
              <w:rPr>
                <w:sz w:val="24"/>
                <w:szCs w:val="24"/>
              </w:rPr>
              <w:t>PfSense</w:t>
            </w:r>
            <w:proofErr w:type="spellEnd"/>
            <w:r w:rsidRPr="005F52D2">
              <w:rPr>
                <w:sz w:val="24"/>
                <w:szCs w:val="24"/>
              </w:rPr>
              <w:t>, indiquer le chemin de ce dernier à la VM</w:t>
            </w:r>
          </w:p>
          <w:p w14:paraId="756803CE" w14:textId="77777777" w:rsidR="00BA25F9" w:rsidRDefault="00BA25F9" w:rsidP="00BA25F9">
            <w:pPr>
              <w:ind w:right="930"/>
              <w:jc w:val="center"/>
            </w:pPr>
          </w:p>
          <w:p w14:paraId="3266E854" w14:textId="0EDB81F4" w:rsidR="00BA25F9" w:rsidRDefault="00BA25F9" w:rsidP="00BA25F9">
            <w:pPr>
              <w:ind w:right="930"/>
              <w:jc w:val="center"/>
            </w:pPr>
            <w:r w:rsidRPr="0010063B">
              <w:rPr>
                <w:noProof/>
              </w:rPr>
              <w:lastRenderedPageBreak/>
              <w:drawing>
                <wp:inline distT="0" distB="0" distL="0" distR="0" wp14:anchorId="5A326F7C" wp14:editId="3C17D567">
                  <wp:extent cx="3616620" cy="3820787"/>
                  <wp:effectExtent l="0" t="0" r="3175" b="889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12"/>
                          <a:stretch>
                            <a:fillRect/>
                          </a:stretch>
                        </pic:blipFill>
                        <pic:spPr>
                          <a:xfrm>
                            <a:off x="0" y="0"/>
                            <a:ext cx="3633044" cy="3838138"/>
                          </a:xfrm>
                          <a:prstGeom prst="rect">
                            <a:avLst/>
                          </a:prstGeom>
                        </pic:spPr>
                      </pic:pic>
                    </a:graphicData>
                  </a:graphic>
                </wp:inline>
              </w:drawing>
            </w:r>
          </w:p>
          <w:p w14:paraId="291884B1" w14:textId="1F7301BD" w:rsidR="00BA25F9" w:rsidRPr="0036461F" w:rsidRDefault="00BA25F9" w:rsidP="0036461F">
            <w:pPr>
              <w:ind w:left="113" w:right="930"/>
              <w:jc w:val="center"/>
              <w:rPr>
                <w:sz w:val="24"/>
                <w:szCs w:val="24"/>
              </w:rPr>
            </w:pPr>
            <w:r w:rsidRPr="005F52D2">
              <w:rPr>
                <w:sz w:val="24"/>
                <w:szCs w:val="24"/>
              </w:rPr>
              <w:t>Ici il est possible de renommer directement le nom de la VM ainsi que son emplacement. L’emplacement n’est pas nécessaire à la modification cependant.</w:t>
            </w:r>
          </w:p>
          <w:p w14:paraId="2CA73E56" w14:textId="77777777" w:rsidR="00BA25F9" w:rsidRDefault="00BA25F9" w:rsidP="00BA25F9">
            <w:pPr>
              <w:ind w:right="930"/>
              <w:jc w:val="center"/>
            </w:pPr>
            <w:r w:rsidRPr="002D7330">
              <w:rPr>
                <w:noProof/>
              </w:rPr>
              <w:drawing>
                <wp:inline distT="0" distB="0" distL="0" distR="0" wp14:anchorId="010395EA" wp14:editId="2FA58839">
                  <wp:extent cx="3021333" cy="3173006"/>
                  <wp:effectExtent l="0" t="0" r="7620" b="889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13"/>
                          <a:stretch>
                            <a:fillRect/>
                          </a:stretch>
                        </pic:blipFill>
                        <pic:spPr>
                          <a:xfrm>
                            <a:off x="0" y="0"/>
                            <a:ext cx="3058946" cy="3212507"/>
                          </a:xfrm>
                          <a:prstGeom prst="rect">
                            <a:avLst/>
                          </a:prstGeom>
                        </pic:spPr>
                      </pic:pic>
                    </a:graphicData>
                  </a:graphic>
                </wp:inline>
              </w:drawing>
            </w:r>
          </w:p>
          <w:p w14:paraId="270F4063" w14:textId="16152C5C" w:rsidR="00BA25F9" w:rsidRPr="005F52D2" w:rsidRDefault="00BA25F9" w:rsidP="00BA25F9">
            <w:pPr>
              <w:ind w:left="113" w:right="930"/>
              <w:jc w:val="center"/>
              <w:rPr>
                <w:sz w:val="24"/>
                <w:szCs w:val="24"/>
              </w:rPr>
            </w:pPr>
            <w:r w:rsidRPr="005F52D2">
              <w:rPr>
                <w:sz w:val="24"/>
                <w:szCs w:val="24"/>
              </w:rPr>
              <w:t>Vient ensuite la possibilité d’allocation de l’espace disque, ici nous mettons 20GB de façon à être large mais le pare-feu ne demande pas autant d’espace. Sélectionner l’option de séparation du disque virtuel en plusieurs fichiers.</w:t>
            </w:r>
          </w:p>
          <w:p w14:paraId="0F25D2F6" w14:textId="77777777" w:rsidR="00BA25F9" w:rsidRDefault="00BA25F9" w:rsidP="00BA25F9">
            <w:pPr>
              <w:ind w:right="930"/>
              <w:jc w:val="center"/>
            </w:pPr>
          </w:p>
          <w:p w14:paraId="391AD54D" w14:textId="77777777" w:rsidR="00BA25F9" w:rsidRDefault="00BA25F9" w:rsidP="00BA25F9">
            <w:pPr>
              <w:ind w:right="930"/>
              <w:jc w:val="center"/>
            </w:pPr>
          </w:p>
          <w:p w14:paraId="5575ABB6" w14:textId="77777777" w:rsidR="00BA25F9" w:rsidRDefault="00BA25F9" w:rsidP="00BA25F9">
            <w:pPr>
              <w:ind w:right="930"/>
              <w:jc w:val="center"/>
            </w:pPr>
            <w:r w:rsidRPr="002D7330">
              <w:rPr>
                <w:noProof/>
              </w:rPr>
              <w:drawing>
                <wp:inline distT="0" distB="0" distL="0" distR="0" wp14:anchorId="2CB92ADD" wp14:editId="07E490DF">
                  <wp:extent cx="3071474" cy="3276238"/>
                  <wp:effectExtent l="0" t="0" r="0" b="635"/>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14"/>
                          <a:stretch>
                            <a:fillRect/>
                          </a:stretch>
                        </pic:blipFill>
                        <pic:spPr>
                          <a:xfrm>
                            <a:off x="0" y="0"/>
                            <a:ext cx="3095384" cy="3301742"/>
                          </a:xfrm>
                          <a:prstGeom prst="rect">
                            <a:avLst/>
                          </a:prstGeom>
                        </pic:spPr>
                      </pic:pic>
                    </a:graphicData>
                  </a:graphic>
                </wp:inline>
              </w:drawing>
            </w:r>
          </w:p>
          <w:p w14:paraId="1E493C90" w14:textId="77777777" w:rsidR="00BA25F9" w:rsidRPr="005F52D2" w:rsidRDefault="00BA25F9" w:rsidP="00BA25F9">
            <w:pPr>
              <w:ind w:left="113" w:right="930"/>
              <w:jc w:val="center"/>
              <w:rPr>
                <w:sz w:val="24"/>
                <w:szCs w:val="24"/>
              </w:rPr>
            </w:pPr>
            <w:r w:rsidRPr="005F52D2">
              <w:rPr>
                <w:sz w:val="24"/>
                <w:szCs w:val="24"/>
              </w:rPr>
              <w:t>Ici vient le récap de la création de notre VM. Pour finir le processus appuyer tout simplement sur « Finish » si tous les éléments vous conviennent</w:t>
            </w:r>
          </w:p>
          <w:p w14:paraId="7AA512D0" w14:textId="77777777" w:rsidR="00BA25F9" w:rsidRDefault="00BA25F9" w:rsidP="00BA25F9">
            <w:pPr>
              <w:ind w:right="930"/>
              <w:jc w:val="center"/>
            </w:pPr>
          </w:p>
          <w:p w14:paraId="29CF9FBD" w14:textId="77777777" w:rsidR="00BA25F9" w:rsidRDefault="00BA25F9" w:rsidP="00BA25F9">
            <w:pPr>
              <w:ind w:right="930"/>
              <w:jc w:val="center"/>
            </w:pPr>
          </w:p>
          <w:p w14:paraId="1D2FD7F9" w14:textId="77777777" w:rsidR="00BA25F9" w:rsidRDefault="00BA25F9" w:rsidP="00BA25F9">
            <w:pPr>
              <w:ind w:right="930"/>
              <w:jc w:val="center"/>
            </w:pPr>
            <w:r w:rsidRPr="002D7330">
              <w:rPr>
                <w:noProof/>
              </w:rPr>
              <w:lastRenderedPageBreak/>
              <w:drawing>
                <wp:inline distT="0" distB="0" distL="0" distR="0" wp14:anchorId="704B5E28" wp14:editId="16681048">
                  <wp:extent cx="3026473" cy="3940628"/>
                  <wp:effectExtent l="0" t="0" r="2540"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303" cy="3956032"/>
                          </a:xfrm>
                          <a:prstGeom prst="rect">
                            <a:avLst/>
                          </a:prstGeom>
                        </pic:spPr>
                      </pic:pic>
                    </a:graphicData>
                  </a:graphic>
                </wp:inline>
              </w:drawing>
            </w:r>
          </w:p>
          <w:p w14:paraId="4F7D3BC8" w14:textId="77777777" w:rsidR="00BA25F9" w:rsidRPr="005F52D2" w:rsidRDefault="00BA25F9" w:rsidP="00BA25F9">
            <w:pPr>
              <w:ind w:left="113" w:right="930"/>
              <w:jc w:val="center"/>
              <w:rPr>
                <w:sz w:val="24"/>
                <w:szCs w:val="24"/>
              </w:rPr>
            </w:pPr>
            <w:r w:rsidRPr="005F52D2">
              <w:rPr>
                <w:sz w:val="24"/>
                <w:szCs w:val="24"/>
              </w:rPr>
              <w:t>Petite étape à ne pas oublier, notre pare-feu doit comporter 2 adaptateurs internet, car c’est ce dernier qui fera office de passerelle entre le WAN et le LAN. Pour ce faire sur la VM, effectuer un clic droit et ensuite sur « Settings ».</w:t>
            </w:r>
          </w:p>
          <w:p w14:paraId="126B36B5" w14:textId="77777777" w:rsidR="00BA25F9" w:rsidRDefault="00BA25F9" w:rsidP="00BA25F9">
            <w:pPr>
              <w:ind w:right="930"/>
              <w:jc w:val="center"/>
            </w:pPr>
          </w:p>
          <w:p w14:paraId="361E896F" w14:textId="77777777" w:rsidR="00BA25F9" w:rsidRDefault="00BA25F9" w:rsidP="00BA25F9">
            <w:pPr>
              <w:ind w:right="930"/>
              <w:jc w:val="center"/>
            </w:pPr>
          </w:p>
          <w:p w14:paraId="4C8B2C55" w14:textId="77777777" w:rsidR="00BA25F9" w:rsidRDefault="00BA25F9" w:rsidP="00BA25F9">
            <w:pPr>
              <w:ind w:right="930"/>
              <w:jc w:val="center"/>
            </w:pPr>
          </w:p>
          <w:p w14:paraId="12309DE3" w14:textId="77777777" w:rsidR="00BA25F9" w:rsidRDefault="00BA25F9" w:rsidP="00BA25F9">
            <w:pPr>
              <w:ind w:right="930"/>
              <w:jc w:val="center"/>
            </w:pPr>
            <w:r w:rsidRPr="002D7330">
              <w:rPr>
                <w:noProof/>
              </w:rPr>
              <w:lastRenderedPageBreak/>
              <w:drawing>
                <wp:inline distT="0" distB="0" distL="0" distR="0" wp14:anchorId="3145556D" wp14:editId="6F5C84FC">
                  <wp:extent cx="4150764" cy="4245242"/>
                  <wp:effectExtent l="0" t="0" r="254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4037" cy="4258817"/>
                          </a:xfrm>
                          <a:prstGeom prst="rect">
                            <a:avLst/>
                          </a:prstGeom>
                        </pic:spPr>
                      </pic:pic>
                    </a:graphicData>
                  </a:graphic>
                </wp:inline>
              </w:drawing>
            </w:r>
          </w:p>
          <w:p w14:paraId="6E25BB3E" w14:textId="77777777" w:rsidR="00BA25F9" w:rsidRPr="005F52D2" w:rsidRDefault="00BA25F9" w:rsidP="00BA25F9">
            <w:pPr>
              <w:ind w:right="930"/>
              <w:jc w:val="center"/>
              <w:rPr>
                <w:sz w:val="24"/>
                <w:szCs w:val="24"/>
              </w:rPr>
            </w:pPr>
            <w:r w:rsidRPr="005F52D2">
              <w:rPr>
                <w:sz w:val="24"/>
                <w:szCs w:val="24"/>
              </w:rPr>
              <w:t>Appuyer sur « </w:t>
            </w:r>
            <w:proofErr w:type="spellStart"/>
            <w:r w:rsidRPr="005F52D2">
              <w:rPr>
                <w:sz w:val="24"/>
                <w:szCs w:val="24"/>
              </w:rPr>
              <w:t>Add</w:t>
            </w:r>
            <w:proofErr w:type="spellEnd"/>
            <w:r w:rsidRPr="005F52D2">
              <w:rPr>
                <w:sz w:val="24"/>
                <w:szCs w:val="24"/>
              </w:rPr>
              <w:t xml:space="preserve"> », ensuite sélectionner « Network </w:t>
            </w:r>
            <w:proofErr w:type="spellStart"/>
            <w:r w:rsidRPr="005F52D2">
              <w:rPr>
                <w:sz w:val="24"/>
                <w:szCs w:val="24"/>
              </w:rPr>
              <w:t>Adpatater</w:t>
            </w:r>
            <w:proofErr w:type="spellEnd"/>
            <w:r w:rsidRPr="005F52D2">
              <w:rPr>
                <w:sz w:val="24"/>
                <w:szCs w:val="24"/>
              </w:rPr>
              <w:t> ».</w:t>
            </w:r>
          </w:p>
          <w:p w14:paraId="388D390D" w14:textId="77777777" w:rsidR="00BA25F9" w:rsidRDefault="00BA25F9" w:rsidP="00BA25F9">
            <w:pPr>
              <w:ind w:right="930"/>
              <w:jc w:val="center"/>
            </w:pPr>
          </w:p>
          <w:p w14:paraId="1CD2878F" w14:textId="77777777" w:rsidR="00BA25F9" w:rsidRDefault="00BA25F9" w:rsidP="00BA25F9">
            <w:pPr>
              <w:ind w:right="930"/>
              <w:jc w:val="center"/>
            </w:pPr>
          </w:p>
          <w:p w14:paraId="53A738A3" w14:textId="45537A2C" w:rsidR="00BA25F9" w:rsidRDefault="00BA25F9" w:rsidP="00BA25F9">
            <w:pPr>
              <w:ind w:right="930"/>
              <w:jc w:val="center"/>
            </w:pPr>
            <w:r w:rsidRPr="00C338C8">
              <w:rPr>
                <w:noProof/>
              </w:rPr>
              <w:drawing>
                <wp:inline distT="0" distB="0" distL="0" distR="0" wp14:anchorId="12081FB4" wp14:editId="1030DD9E">
                  <wp:extent cx="4807032" cy="2538368"/>
                  <wp:effectExtent l="0" t="0" r="0" b="0"/>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7"/>
                          <a:stretch>
                            <a:fillRect/>
                          </a:stretch>
                        </pic:blipFill>
                        <pic:spPr>
                          <a:xfrm>
                            <a:off x="0" y="0"/>
                            <a:ext cx="4820051" cy="2545243"/>
                          </a:xfrm>
                          <a:prstGeom prst="rect">
                            <a:avLst/>
                          </a:prstGeom>
                        </pic:spPr>
                      </pic:pic>
                    </a:graphicData>
                  </a:graphic>
                </wp:inline>
              </w:drawing>
            </w:r>
          </w:p>
          <w:p w14:paraId="5134AE30" w14:textId="77777777" w:rsidR="00BA25F9" w:rsidRPr="005F52D2" w:rsidRDefault="00BA25F9" w:rsidP="00BA25F9">
            <w:pPr>
              <w:ind w:left="113" w:right="930"/>
              <w:jc w:val="center"/>
              <w:rPr>
                <w:sz w:val="24"/>
                <w:szCs w:val="24"/>
              </w:rPr>
            </w:pPr>
            <w:r w:rsidRPr="005F52D2">
              <w:rPr>
                <w:sz w:val="24"/>
                <w:szCs w:val="24"/>
              </w:rPr>
              <w:t>Une fois ce nouvel adaptateur ajouté, mettre celui-ci en « host-</w:t>
            </w:r>
            <w:proofErr w:type="spellStart"/>
            <w:r w:rsidRPr="005F52D2">
              <w:rPr>
                <w:sz w:val="24"/>
                <w:szCs w:val="24"/>
              </w:rPr>
              <w:t>only</w:t>
            </w:r>
            <w:proofErr w:type="spellEnd"/>
            <w:r w:rsidRPr="005F52D2">
              <w:rPr>
                <w:sz w:val="24"/>
                <w:szCs w:val="24"/>
              </w:rPr>
              <w:t> ». Il ne reste plus qu’à lancer maintenant le pare-feu.</w:t>
            </w:r>
          </w:p>
        </w:tc>
      </w:tr>
    </w:tbl>
    <w:p w14:paraId="4723E004" w14:textId="77777777" w:rsidR="00BA25F9" w:rsidRDefault="00BA25F9" w:rsidP="0036461F"/>
    <w:p w14:paraId="4655D564" w14:textId="77777777" w:rsidR="00BA25F9" w:rsidRPr="005F52D2" w:rsidRDefault="00BA25F9" w:rsidP="00BA25F9">
      <w:pPr>
        <w:jc w:val="center"/>
        <w:rPr>
          <w:sz w:val="24"/>
          <w:szCs w:val="24"/>
        </w:rPr>
      </w:pPr>
      <w:r w:rsidRPr="005F52D2">
        <w:rPr>
          <w:sz w:val="24"/>
          <w:szCs w:val="24"/>
        </w:rPr>
        <w:t>Ci-joint une série de captures des étapes à suivre</w:t>
      </w:r>
    </w:p>
    <w:p w14:paraId="65E8324B" w14:textId="77777777" w:rsidR="00BA25F9" w:rsidRDefault="00BA25F9" w:rsidP="00BA25F9">
      <w:pPr>
        <w:jc w:val="center"/>
      </w:pPr>
    </w:p>
    <w:p w14:paraId="17DE66B4" w14:textId="0B9953A3" w:rsidR="00BA25F9" w:rsidRDefault="00994012" w:rsidP="00BA25F9">
      <w:pPr>
        <w:jc w:val="center"/>
      </w:pPr>
      <w:r>
        <w:rPr>
          <w:noProof/>
        </w:rPr>
        <mc:AlternateContent>
          <mc:Choice Requires="wps">
            <w:drawing>
              <wp:anchor distT="0" distB="0" distL="114300" distR="114300" simplePos="0" relativeHeight="251659264" behindDoc="0" locked="0" layoutInCell="1" allowOverlap="1" wp14:anchorId="142A3855" wp14:editId="46A49BC9">
                <wp:simplePos x="0" y="0"/>
                <wp:positionH relativeFrom="column">
                  <wp:posOffset>2476500</wp:posOffset>
                </wp:positionH>
                <wp:positionV relativeFrom="paragraph">
                  <wp:posOffset>2609850</wp:posOffset>
                </wp:positionV>
                <wp:extent cx="701040" cy="685800"/>
                <wp:effectExtent l="0" t="0" r="22860" b="19050"/>
                <wp:wrapNone/>
                <wp:docPr id="14" name="Ellipse 14"/>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8904E7" id="Ellipse 14" o:spid="_x0000_s1026" style="position:absolute;margin-left:195pt;margin-top:205.5pt;width:55.2pt;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" filled="f" strokecolor="red" strokeweight="2pt"/>
            </w:pict>
          </mc:Fallback>
        </mc:AlternateContent>
      </w:r>
      <w:r w:rsidR="00BA25F9" w:rsidRPr="00973EDE">
        <w:rPr>
          <w:noProof/>
        </w:rPr>
        <w:drawing>
          <wp:inline distT="0" distB="0" distL="0" distR="0" wp14:anchorId="22BC5C55" wp14:editId="2F2EFA41">
            <wp:extent cx="5802086" cy="3227979"/>
            <wp:effectExtent l="0" t="0" r="8255"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8"/>
                    <a:stretch>
                      <a:fillRect/>
                    </a:stretch>
                  </pic:blipFill>
                  <pic:spPr>
                    <a:xfrm>
                      <a:off x="0" y="0"/>
                      <a:ext cx="5822307" cy="3239229"/>
                    </a:xfrm>
                    <a:prstGeom prst="rect">
                      <a:avLst/>
                    </a:prstGeom>
                  </pic:spPr>
                </pic:pic>
              </a:graphicData>
            </a:graphic>
          </wp:inline>
        </w:drawing>
      </w:r>
    </w:p>
    <w:p w14:paraId="4A16B9BE" w14:textId="77777777" w:rsidR="00BA25F9" w:rsidRDefault="00BA25F9" w:rsidP="00BA25F9">
      <w:pPr>
        <w:jc w:val="center"/>
      </w:pPr>
    </w:p>
    <w:p w14:paraId="64E08A42" w14:textId="77777777" w:rsidR="00BA25F9" w:rsidRDefault="00BA25F9" w:rsidP="00BA25F9">
      <w:pPr>
        <w:jc w:val="center"/>
      </w:pPr>
    </w:p>
    <w:p w14:paraId="1524F6D2" w14:textId="4B90E4B1" w:rsidR="00BA25F9" w:rsidRDefault="00994012" w:rsidP="00BA25F9">
      <w:pPr>
        <w:jc w:val="center"/>
      </w:pPr>
      <w:r>
        <w:rPr>
          <w:noProof/>
        </w:rPr>
        <mc:AlternateContent>
          <mc:Choice Requires="wps">
            <w:drawing>
              <wp:anchor distT="0" distB="0" distL="114300" distR="114300" simplePos="0" relativeHeight="251661312" behindDoc="0" locked="0" layoutInCell="1" allowOverlap="1" wp14:anchorId="196094A5" wp14:editId="41E59CFD">
                <wp:simplePos x="0" y="0"/>
                <wp:positionH relativeFrom="column">
                  <wp:posOffset>1684020</wp:posOffset>
                </wp:positionH>
                <wp:positionV relativeFrom="paragraph">
                  <wp:posOffset>1818640</wp:posOffset>
                </wp:positionV>
                <wp:extent cx="701040" cy="685800"/>
                <wp:effectExtent l="0" t="0" r="22860" b="19050"/>
                <wp:wrapNone/>
                <wp:docPr id="15" name="Ellipse 15"/>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0933AF" id="Ellipse 15" o:spid="_x0000_s1026" style="position:absolute;margin-left:132.6pt;margin-top:143.2pt;width:55.2pt;height:5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" filled="f" strokecolor="red" strokeweight="2pt"/>
            </w:pict>
          </mc:Fallback>
        </mc:AlternateContent>
      </w:r>
      <w:r w:rsidR="00BA25F9" w:rsidRPr="00973EDE">
        <w:rPr>
          <w:noProof/>
        </w:rPr>
        <w:drawing>
          <wp:inline distT="0" distB="0" distL="0" distR="0" wp14:anchorId="38434D21" wp14:editId="08F2C9B4">
            <wp:extent cx="5823857" cy="3251654"/>
            <wp:effectExtent l="0" t="0" r="5715" b="635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9"/>
                    <a:stretch>
                      <a:fillRect/>
                    </a:stretch>
                  </pic:blipFill>
                  <pic:spPr>
                    <a:xfrm>
                      <a:off x="0" y="0"/>
                      <a:ext cx="5844081" cy="3262946"/>
                    </a:xfrm>
                    <a:prstGeom prst="rect">
                      <a:avLst/>
                    </a:prstGeom>
                  </pic:spPr>
                </pic:pic>
              </a:graphicData>
            </a:graphic>
          </wp:inline>
        </w:drawing>
      </w:r>
    </w:p>
    <w:p w14:paraId="32BB2E96" w14:textId="7874D544" w:rsidR="00BA25F9" w:rsidRDefault="00BA25F9" w:rsidP="0036461F"/>
    <w:p w14:paraId="35267AAE" w14:textId="77777777" w:rsidR="0036461F" w:rsidRDefault="0036461F" w:rsidP="0036461F"/>
    <w:p w14:paraId="51F6F799" w14:textId="63CB1480" w:rsidR="00BA25F9" w:rsidRDefault="00994012" w:rsidP="00BA25F9">
      <w:pPr>
        <w:jc w:val="center"/>
      </w:pPr>
      <w:r>
        <w:rPr>
          <w:noProof/>
        </w:rPr>
        <mc:AlternateContent>
          <mc:Choice Requires="wps">
            <w:drawing>
              <wp:anchor distT="0" distB="0" distL="114300" distR="114300" simplePos="0" relativeHeight="251663360" behindDoc="0" locked="0" layoutInCell="1" allowOverlap="1" wp14:anchorId="3B60879C" wp14:editId="4996564B">
                <wp:simplePos x="0" y="0"/>
                <wp:positionH relativeFrom="column">
                  <wp:posOffset>1512298</wp:posOffset>
                </wp:positionH>
                <wp:positionV relativeFrom="paragraph">
                  <wp:posOffset>2050415</wp:posOffset>
                </wp:positionV>
                <wp:extent cx="701040" cy="707571"/>
                <wp:effectExtent l="0" t="0" r="22860" b="16510"/>
                <wp:wrapNone/>
                <wp:docPr id="16" name="Ellipse 16"/>
                <wp:cNvGraphicFramePr/>
                <a:graphic xmlns:a="http://schemas.openxmlformats.org/drawingml/2006/main">
                  <a:graphicData uri="http://schemas.microsoft.com/office/word/2010/wordprocessingShape">
                    <wps:wsp>
                      <wps:cNvSpPr/>
                      <wps:spPr>
                        <a:xfrm>
                          <a:off x="0" y="0"/>
                          <a:ext cx="701040" cy="70757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3BA7C38" id="Ellipse 16" o:spid="_x0000_s1026" style="position:absolute;margin-left:119.1pt;margin-top:161.45pt;width:55.2pt;height:55.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" filled="f" strokecolor="red" strokeweight="2pt"/>
            </w:pict>
          </mc:Fallback>
        </mc:AlternateContent>
      </w:r>
      <w:r w:rsidR="00BA25F9" w:rsidRPr="00973EDE">
        <w:rPr>
          <w:noProof/>
        </w:rPr>
        <w:drawing>
          <wp:inline distT="0" distB="0" distL="0" distR="0" wp14:anchorId="6530A248" wp14:editId="32516AA4">
            <wp:extent cx="5213948" cy="2754811"/>
            <wp:effectExtent l="0" t="0" r="6350" b="762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0"/>
                    <a:stretch>
                      <a:fillRect/>
                    </a:stretch>
                  </pic:blipFill>
                  <pic:spPr>
                    <a:xfrm>
                      <a:off x="0" y="0"/>
                      <a:ext cx="5269844" cy="2784344"/>
                    </a:xfrm>
                    <a:prstGeom prst="rect">
                      <a:avLst/>
                    </a:prstGeom>
                  </pic:spPr>
                </pic:pic>
              </a:graphicData>
            </a:graphic>
          </wp:inline>
        </w:drawing>
      </w:r>
    </w:p>
    <w:p w14:paraId="0A8590E3" w14:textId="213AE967" w:rsidR="00BA25F9" w:rsidRDefault="00BA25F9" w:rsidP="00BA25F9">
      <w:pPr>
        <w:jc w:val="center"/>
      </w:pPr>
    </w:p>
    <w:p w14:paraId="411401F2" w14:textId="4D7D3981" w:rsidR="00BA25F9" w:rsidRDefault="00BA25F9" w:rsidP="00BA25F9">
      <w:pPr>
        <w:jc w:val="center"/>
      </w:pPr>
    </w:p>
    <w:p w14:paraId="379B8492" w14:textId="341D5177" w:rsidR="00BA25F9" w:rsidRDefault="00BA25F9" w:rsidP="00BA25F9">
      <w:pPr>
        <w:jc w:val="center"/>
      </w:pPr>
    </w:p>
    <w:p w14:paraId="64399ED7" w14:textId="77777777" w:rsidR="00BA25F9" w:rsidRDefault="00BA25F9" w:rsidP="00BA25F9">
      <w:pPr>
        <w:jc w:val="center"/>
      </w:pPr>
    </w:p>
    <w:p w14:paraId="118F9B17" w14:textId="77777777" w:rsidR="00BA25F9" w:rsidRDefault="00BA25F9" w:rsidP="00BA25F9">
      <w:pPr>
        <w:jc w:val="center"/>
      </w:pPr>
    </w:p>
    <w:p w14:paraId="4D3D73EE" w14:textId="04BD7881" w:rsidR="00BA25F9" w:rsidRDefault="00994012" w:rsidP="00BA25F9">
      <w:pPr>
        <w:jc w:val="center"/>
      </w:pPr>
      <w:r>
        <w:rPr>
          <w:noProof/>
        </w:rPr>
        <mc:AlternateContent>
          <mc:Choice Requires="wps">
            <w:drawing>
              <wp:anchor distT="0" distB="0" distL="114300" distR="114300" simplePos="0" relativeHeight="251665408" behindDoc="0" locked="0" layoutInCell="1" allowOverlap="1" wp14:anchorId="6DAD1A0C" wp14:editId="45344726">
                <wp:simplePos x="0" y="0"/>
                <wp:positionH relativeFrom="column">
                  <wp:posOffset>1676400</wp:posOffset>
                </wp:positionH>
                <wp:positionV relativeFrom="paragraph">
                  <wp:posOffset>1922780</wp:posOffset>
                </wp:positionV>
                <wp:extent cx="701040" cy="685800"/>
                <wp:effectExtent l="0" t="0" r="22860" b="19050"/>
                <wp:wrapNone/>
                <wp:docPr id="17" name="Ellipse 17"/>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B5D940" id="Ellipse 17" o:spid="_x0000_s1026" style="position:absolute;margin-left:132pt;margin-top:151.4pt;width:55.2pt;height:5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" filled="f" strokecolor="red" strokeweight="2pt"/>
            </w:pict>
          </mc:Fallback>
        </mc:AlternateContent>
      </w:r>
      <w:r w:rsidR="00BA25F9" w:rsidRPr="00973EDE">
        <w:rPr>
          <w:noProof/>
        </w:rPr>
        <w:drawing>
          <wp:inline distT="0" distB="0" distL="0" distR="0" wp14:anchorId="2DCD10EC" wp14:editId="2F0EFAC3">
            <wp:extent cx="5823857" cy="3224645"/>
            <wp:effectExtent l="0" t="0" r="5715"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1"/>
                    <a:stretch>
                      <a:fillRect/>
                    </a:stretch>
                  </pic:blipFill>
                  <pic:spPr>
                    <a:xfrm>
                      <a:off x="0" y="0"/>
                      <a:ext cx="5846269" cy="3237054"/>
                    </a:xfrm>
                    <a:prstGeom prst="rect">
                      <a:avLst/>
                    </a:prstGeom>
                  </pic:spPr>
                </pic:pic>
              </a:graphicData>
            </a:graphic>
          </wp:inline>
        </w:drawing>
      </w:r>
    </w:p>
    <w:p w14:paraId="4995629A" w14:textId="15268F2A" w:rsidR="00BA25F9" w:rsidRDefault="00BA25F9" w:rsidP="00BA25F9">
      <w:pPr>
        <w:jc w:val="center"/>
      </w:pPr>
    </w:p>
    <w:p w14:paraId="52E2F77D" w14:textId="77777777" w:rsidR="00BA25F9" w:rsidRDefault="00BA25F9" w:rsidP="0036461F"/>
    <w:p w14:paraId="683D5F3C" w14:textId="77777777" w:rsidR="00BA25F9" w:rsidRDefault="00BA25F9" w:rsidP="00BA25F9">
      <w:pPr>
        <w:jc w:val="center"/>
      </w:pPr>
    </w:p>
    <w:p w14:paraId="157B5F0F" w14:textId="27795264" w:rsidR="00BA25F9" w:rsidRDefault="00994012" w:rsidP="00BA25F9">
      <w:pPr>
        <w:jc w:val="center"/>
      </w:pPr>
      <w:r>
        <w:rPr>
          <w:noProof/>
        </w:rPr>
        <mc:AlternateContent>
          <mc:Choice Requires="wps">
            <w:drawing>
              <wp:anchor distT="0" distB="0" distL="114300" distR="114300" simplePos="0" relativeHeight="251667456" behindDoc="0" locked="0" layoutInCell="1" allowOverlap="1" wp14:anchorId="59399BEC" wp14:editId="1A023C75">
                <wp:simplePos x="0" y="0"/>
                <wp:positionH relativeFrom="column">
                  <wp:posOffset>1729740</wp:posOffset>
                </wp:positionH>
                <wp:positionV relativeFrom="paragraph">
                  <wp:posOffset>2087880</wp:posOffset>
                </wp:positionV>
                <wp:extent cx="701040" cy="685800"/>
                <wp:effectExtent l="0" t="0" r="22860" b="19050"/>
                <wp:wrapNone/>
                <wp:docPr id="18" name="Ellipse 18"/>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094787" id="Ellipse 18" o:spid="_x0000_s1026" style="position:absolute;margin-left:136.2pt;margin-top:164.4pt;width:55.2pt;height:5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" filled="f" strokecolor="red" strokeweight="2pt"/>
            </w:pict>
          </mc:Fallback>
        </mc:AlternateContent>
      </w:r>
      <w:r w:rsidR="00BA25F9" w:rsidRPr="00973EDE">
        <w:rPr>
          <w:noProof/>
        </w:rPr>
        <w:drawing>
          <wp:inline distT="0" distB="0" distL="0" distR="0" wp14:anchorId="6CB6DA30" wp14:editId="1867F6C8">
            <wp:extent cx="5541222" cy="2991485"/>
            <wp:effectExtent l="0" t="0" r="254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2"/>
                    <a:stretch>
                      <a:fillRect/>
                    </a:stretch>
                  </pic:blipFill>
                  <pic:spPr>
                    <a:xfrm>
                      <a:off x="0" y="0"/>
                      <a:ext cx="5571773" cy="3007978"/>
                    </a:xfrm>
                    <a:prstGeom prst="rect">
                      <a:avLst/>
                    </a:prstGeom>
                  </pic:spPr>
                </pic:pic>
              </a:graphicData>
            </a:graphic>
          </wp:inline>
        </w:drawing>
      </w:r>
    </w:p>
    <w:p w14:paraId="745A8351" w14:textId="4F6CB515" w:rsidR="0036461F" w:rsidRDefault="0036461F" w:rsidP="00BA25F9">
      <w:pPr>
        <w:jc w:val="center"/>
      </w:pPr>
    </w:p>
    <w:p w14:paraId="186BCDCF" w14:textId="7AC3363E" w:rsidR="0036461F" w:rsidRDefault="0036461F" w:rsidP="00BA25F9">
      <w:pPr>
        <w:jc w:val="center"/>
      </w:pPr>
    </w:p>
    <w:p w14:paraId="2E04E3A2" w14:textId="77777777" w:rsidR="0036461F" w:rsidRDefault="0036461F" w:rsidP="00BA25F9">
      <w:pPr>
        <w:jc w:val="center"/>
      </w:pPr>
    </w:p>
    <w:p w14:paraId="38FA8942" w14:textId="29E9D701" w:rsidR="00BA25F9" w:rsidRDefault="00A26E02" w:rsidP="00BA25F9">
      <w:pPr>
        <w:jc w:val="center"/>
      </w:pPr>
      <w:r>
        <w:rPr>
          <w:noProof/>
        </w:rPr>
        <mc:AlternateContent>
          <mc:Choice Requires="wps">
            <w:drawing>
              <wp:anchor distT="0" distB="0" distL="114300" distR="114300" simplePos="0" relativeHeight="251669504" behindDoc="0" locked="0" layoutInCell="1" allowOverlap="1" wp14:anchorId="1901D30B" wp14:editId="452A5928">
                <wp:simplePos x="0" y="0"/>
                <wp:positionH relativeFrom="margin">
                  <wp:posOffset>1813560</wp:posOffset>
                </wp:positionH>
                <wp:positionV relativeFrom="paragraph">
                  <wp:posOffset>1695450</wp:posOffset>
                </wp:positionV>
                <wp:extent cx="701040" cy="685800"/>
                <wp:effectExtent l="0" t="0" r="22860" b="19050"/>
                <wp:wrapNone/>
                <wp:docPr id="26" name="Ellipse 26"/>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CEC1EDA" id="Ellipse 26" o:spid="_x0000_s1026" style="position:absolute;margin-left:142.8pt;margin-top:133.5pt;width:55.2pt;height:54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" filled="f" strokecolor="red" strokeweight="2pt">
                <w10:wrap anchorx="margin"/>
              </v:oval>
            </w:pict>
          </mc:Fallback>
        </mc:AlternateContent>
      </w:r>
      <w:r w:rsidR="00BA25F9" w:rsidRPr="00973EDE">
        <w:rPr>
          <w:noProof/>
        </w:rPr>
        <w:drawing>
          <wp:inline distT="0" distB="0" distL="0" distR="0" wp14:anchorId="6D92A6F2" wp14:editId="2E1B865B">
            <wp:extent cx="5577854" cy="3003459"/>
            <wp:effectExtent l="0" t="0" r="3810" b="698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3"/>
                    <a:stretch>
                      <a:fillRect/>
                    </a:stretch>
                  </pic:blipFill>
                  <pic:spPr>
                    <a:xfrm>
                      <a:off x="0" y="0"/>
                      <a:ext cx="5608642" cy="3020037"/>
                    </a:xfrm>
                    <a:prstGeom prst="rect">
                      <a:avLst/>
                    </a:prstGeom>
                  </pic:spPr>
                </pic:pic>
              </a:graphicData>
            </a:graphic>
          </wp:inline>
        </w:drawing>
      </w:r>
    </w:p>
    <w:p w14:paraId="7E707566" w14:textId="30E95121" w:rsidR="00BA25F9" w:rsidRDefault="00A26E02" w:rsidP="00BA25F9">
      <w:pPr>
        <w:jc w:val="center"/>
      </w:pPr>
      <w:r>
        <w:rPr>
          <w:noProof/>
        </w:rPr>
        <w:lastRenderedPageBreak/>
        <mc:AlternateContent>
          <mc:Choice Requires="wps">
            <w:drawing>
              <wp:anchor distT="0" distB="0" distL="114300" distR="114300" simplePos="0" relativeHeight="251671552" behindDoc="0" locked="0" layoutInCell="1" allowOverlap="1" wp14:anchorId="35D5E8BD" wp14:editId="750E499A">
                <wp:simplePos x="0" y="0"/>
                <wp:positionH relativeFrom="column">
                  <wp:posOffset>1813560</wp:posOffset>
                </wp:positionH>
                <wp:positionV relativeFrom="paragraph">
                  <wp:posOffset>1371600</wp:posOffset>
                </wp:positionV>
                <wp:extent cx="701040" cy="685800"/>
                <wp:effectExtent l="0" t="0" r="22860" b="19050"/>
                <wp:wrapNone/>
                <wp:docPr id="27" name="Ellipse 27"/>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F628AC6" id="Ellipse 27" o:spid="_x0000_s1026" style="position:absolute;margin-left:142.8pt;margin-top:108pt;width:55.2pt;height:5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" filled="f" strokecolor="red" strokeweight="2pt"/>
            </w:pict>
          </mc:Fallback>
        </mc:AlternateContent>
      </w:r>
      <w:r w:rsidR="00BA25F9" w:rsidRPr="00973EDE">
        <w:rPr>
          <w:noProof/>
        </w:rPr>
        <w:drawing>
          <wp:inline distT="0" distB="0" distL="0" distR="0" wp14:anchorId="70FE0F06" wp14:editId="5D933B56">
            <wp:extent cx="5573486" cy="3092086"/>
            <wp:effectExtent l="0" t="0" r="825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4149" cy="3114645"/>
                    </a:xfrm>
                    <a:prstGeom prst="rect">
                      <a:avLst/>
                    </a:prstGeom>
                  </pic:spPr>
                </pic:pic>
              </a:graphicData>
            </a:graphic>
          </wp:inline>
        </w:drawing>
      </w:r>
    </w:p>
    <w:p w14:paraId="3B54D4BF" w14:textId="7C10A158" w:rsidR="00BA25F9" w:rsidRPr="005F52D2" w:rsidRDefault="00BA25F9" w:rsidP="00BA25F9">
      <w:pPr>
        <w:jc w:val="center"/>
        <w:rPr>
          <w:sz w:val="24"/>
          <w:szCs w:val="24"/>
        </w:rPr>
      </w:pPr>
      <w:r w:rsidRPr="005F52D2">
        <w:rPr>
          <w:sz w:val="24"/>
          <w:szCs w:val="24"/>
        </w:rPr>
        <w:t>Ici appuyer sur la touche espace pour que l’étoile apparaisse signifiant ainsi « all »</w:t>
      </w:r>
    </w:p>
    <w:p w14:paraId="4072859E" w14:textId="29FB8350" w:rsidR="00BA25F9" w:rsidRDefault="00BA25F9" w:rsidP="00BA25F9">
      <w:pPr>
        <w:jc w:val="center"/>
      </w:pPr>
    </w:p>
    <w:p w14:paraId="047CDD43" w14:textId="77777777" w:rsidR="00BA25F9" w:rsidRDefault="00BA25F9" w:rsidP="00BA25F9">
      <w:pPr>
        <w:jc w:val="center"/>
      </w:pPr>
    </w:p>
    <w:p w14:paraId="4541052B" w14:textId="49562E44" w:rsidR="00BA25F9" w:rsidRDefault="00A26E02" w:rsidP="00BA25F9">
      <w:pPr>
        <w:jc w:val="center"/>
      </w:pPr>
      <w:r>
        <w:rPr>
          <w:noProof/>
        </w:rPr>
        <mc:AlternateContent>
          <mc:Choice Requires="wps">
            <w:drawing>
              <wp:anchor distT="0" distB="0" distL="114300" distR="114300" simplePos="0" relativeHeight="251673600" behindDoc="0" locked="0" layoutInCell="1" allowOverlap="1" wp14:anchorId="593F817B" wp14:editId="3DDAEF64">
                <wp:simplePos x="0" y="0"/>
                <wp:positionH relativeFrom="column">
                  <wp:posOffset>1897380</wp:posOffset>
                </wp:positionH>
                <wp:positionV relativeFrom="paragraph">
                  <wp:posOffset>1440180</wp:posOffset>
                </wp:positionV>
                <wp:extent cx="701040" cy="685800"/>
                <wp:effectExtent l="0" t="0" r="22860" b="19050"/>
                <wp:wrapNone/>
                <wp:docPr id="39" name="Ellipse 39"/>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002250" id="Ellipse 39" o:spid="_x0000_s1026" style="position:absolute;margin-left:149.4pt;margin-top:113.4pt;width:55.2pt;height:5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" filled="f" strokecolor="red" strokeweight="2pt"/>
            </w:pict>
          </mc:Fallback>
        </mc:AlternateContent>
      </w:r>
      <w:r w:rsidR="00BA25F9" w:rsidRPr="00973EDE">
        <w:rPr>
          <w:noProof/>
        </w:rPr>
        <w:drawing>
          <wp:inline distT="0" distB="0" distL="0" distR="0" wp14:anchorId="74582A48" wp14:editId="5CED1388">
            <wp:extent cx="5606143" cy="3092774"/>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5"/>
                    <a:stretch>
                      <a:fillRect/>
                    </a:stretch>
                  </pic:blipFill>
                  <pic:spPr>
                    <a:xfrm>
                      <a:off x="0" y="0"/>
                      <a:ext cx="5627725" cy="3104680"/>
                    </a:xfrm>
                    <a:prstGeom prst="rect">
                      <a:avLst/>
                    </a:prstGeom>
                  </pic:spPr>
                </pic:pic>
              </a:graphicData>
            </a:graphic>
          </wp:inline>
        </w:drawing>
      </w:r>
    </w:p>
    <w:p w14:paraId="6A701471" w14:textId="0C9D821D" w:rsidR="00BA25F9" w:rsidRDefault="00BA25F9" w:rsidP="00BA25F9">
      <w:pPr>
        <w:jc w:val="center"/>
      </w:pPr>
      <w:r w:rsidRPr="00973EDE">
        <w:rPr>
          <w:noProof/>
        </w:rPr>
        <w:lastRenderedPageBreak/>
        <w:drawing>
          <wp:inline distT="0" distB="0" distL="0" distR="0" wp14:anchorId="3DABBD23" wp14:editId="1120C2B3">
            <wp:extent cx="5524044" cy="3114947"/>
            <wp:effectExtent l="0" t="0" r="63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9892" cy="3123884"/>
                    </a:xfrm>
                    <a:prstGeom prst="rect">
                      <a:avLst/>
                    </a:prstGeom>
                  </pic:spPr>
                </pic:pic>
              </a:graphicData>
            </a:graphic>
          </wp:inline>
        </w:drawing>
      </w:r>
    </w:p>
    <w:p w14:paraId="11955839" w14:textId="29663356" w:rsidR="0036461F" w:rsidRDefault="0036461F" w:rsidP="00BA25F9">
      <w:pPr>
        <w:jc w:val="center"/>
      </w:pPr>
    </w:p>
    <w:p w14:paraId="50CC3FA9" w14:textId="46B312EE" w:rsidR="0036461F" w:rsidRDefault="0036461F" w:rsidP="00BA25F9">
      <w:pPr>
        <w:jc w:val="center"/>
      </w:pPr>
    </w:p>
    <w:p w14:paraId="5EEA1AD0" w14:textId="56137C0C" w:rsidR="0036461F" w:rsidRDefault="0036461F" w:rsidP="00BA25F9">
      <w:pPr>
        <w:jc w:val="center"/>
      </w:pPr>
    </w:p>
    <w:p w14:paraId="448AB412" w14:textId="77777777" w:rsidR="0036461F" w:rsidRDefault="0036461F" w:rsidP="00BA25F9">
      <w:pPr>
        <w:jc w:val="center"/>
      </w:pPr>
    </w:p>
    <w:p w14:paraId="68CD1A60" w14:textId="5BD4DD99" w:rsidR="00BA25F9" w:rsidRDefault="00A26E02" w:rsidP="00BA25F9">
      <w:pPr>
        <w:jc w:val="center"/>
      </w:pPr>
      <w:r>
        <w:rPr>
          <w:noProof/>
        </w:rPr>
        <mc:AlternateContent>
          <mc:Choice Requires="wps">
            <w:drawing>
              <wp:anchor distT="0" distB="0" distL="114300" distR="114300" simplePos="0" relativeHeight="251675648" behindDoc="0" locked="0" layoutInCell="1" allowOverlap="1" wp14:anchorId="6399B1CE" wp14:editId="3EC9FD02">
                <wp:simplePos x="0" y="0"/>
                <wp:positionH relativeFrom="column">
                  <wp:posOffset>2727960</wp:posOffset>
                </wp:positionH>
                <wp:positionV relativeFrom="paragraph">
                  <wp:posOffset>1417320</wp:posOffset>
                </wp:positionV>
                <wp:extent cx="701040" cy="685800"/>
                <wp:effectExtent l="0" t="0" r="22860" b="19050"/>
                <wp:wrapNone/>
                <wp:docPr id="49" name="Ellipse 49"/>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F023DF" id="Ellipse 49" o:spid="_x0000_s1026" style="position:absolute;margin-left:214.8pt;margin-top:111.6pt;width:55.2pt;height:5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" filled="f" strokecolor="red" strokeweight="2pt"/>
            </w:pict>
          </mc:Fallback>
        </mc:AlternateContent>
      </w:r>
      <w:r w:rsidR="00BA25F9" w:rsidRPr="005C6219">
        <w:rPr>
          <w:noProof/>
        </w:rPr>
        <w:drawing>
          <wp:inline distT="0" distB="0" distL="0" distR="0" wp14:anchorId="58A841A3" wp14:editId="49EAF4FD">
            <wp:extent cx="5579845" cy="3087873"/>
            <wp:effectExtent l="0" t="0" r="1905"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7"/>
                    <a:stretch>
                      <a:fillRect/>
                    </a:stretch>
                  </pic:blipFill>
                  <pic:spPr>
                    <a:xfrm>
                      <a:off x="0" y="0"/>
                      <a:ext cx="5607759" cy="3103321"/>
                    </a:xfrm>
                    <a:prstGeom prst="rect">
                      <a:avLst/>
                    </a:prstGeom>
                  </pic:spPr>
                </pic:pic>
              </a:graphicData>
            </a:graphic>
          </wp:inline>
        </w:drawing>
      </w:r>
    </w:p>
    <w:p w14:paraId="1F79C139" w14:textId="77777777" w:rsidR="00BA25F9" w:rsidRDefault="00BA25F9" w:rsidP="00BA25F9">
      <w:pPr>
        <w:jc w:val="center"/>
      </w:pPr>
    </w:p>
    <w:p w14:paraId="1CF67436" w14:textId="77777777" w:rsidR="00BA25F9" w:rsidRDefault="00BA25F9" w:rsidP="00BA25F9">
      <w:pPr>
        <w:jc w:val="center"/>
      </w:pPr>
    </w:p>
    <w:p w14:paraId="35D5008D" w14:textId="77777777" w:rsidR="00BA25F9" w:rsidRDefault="00BA25F9" w:rsidP="00BA25F9">
      <w:pPr>
        <w:jc w:val="center"/>
      </w:pPr>
    </w:p>
    <w:p w14:paraId="6F5DA650" w14:textId="182AFCF8" w:rsidR="00BA25F9" w:rsidRDefault="00A26E02" w:rsidP="0036461F">
      <w:pPr>
        <w:jc w:val="center"/>
      </w:pPr>
      <w:r>
        <w:rPr>
          <w:noProof/>
        </w:rPr>
        <w:lastRenderedPageBreak/>
        <mc:AlternateContent>
          <mc:Choice Requires="wps">
            <w:drawing>
              <wp:anchor distT="0" distB="0" distL="114300" distR="114300" simplePos="0" relativeHeight="251677696" behindDoc="0" locked="0" layoutInCell="1" allowOverlap="1" wp14:anchorId="6F8E3BC0" wp14:editId="2A108DC3">
                <wp:simplePos x="0" y="0"/>
                <wp:positionH relativeFrom="column">
                  <wp:posOffset>1905000</wp:posOffset>
                </wp:positionH>
                <wp:positionV relativeFrom="paragraph">
                  <wp:posOffset>1439545</wp:posOffset>
                </wp:positionV>
                <wp:extent cx="701040" cy="685800"/>
                <wp:effectExtent l="0" t="0" r="22860" b="19050"/>
                <wp:wrapNone/>
                <wp:docPr id="50" name="Ellipse 50"/>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A403484" id="Ellipse 50" o:spid="_x0000_s1026" style="position:absolute;margin-left:150pt;margin-top:113.35pt;width:55.2pt;height:5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" filled="f" strokecolor="red" strokeweight="2pt"/>
            </w:pict>
          </mc:Fallback>
        </mc:AlternateContent>
      </w:r>
      <w:r w:rsidR="00BA25F9" w:rsidRPr="005C6219">
        <w:rPr>
          <w:noProof/>
        </w:rPr>
        <w:drawing>
          <wp:inline distT="0" distB="0" distL="0" distR="0" wp14:anchorId="55C56CFE" wp14:editId="4311FD98">
            <wp:extent cx="5616799" cy="3123907"/>
            <wp:effectExtent l="0" t="0" r="3175" b="63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8"/>
                    <a:stretch>
                      <a:fillRect/>
                    </a:stretch>
                  </pic:blipFill>
                  <pic:spPr>
                    <a:xfrm>
                      <a:off x="0" y="0"/>
                      <a:ext cx="5656865" cy="3146190"/>
                    </a:xfrm>
                    <a:prstGeom prst="rect">
                      <a:avLst/>
                    </a:prstGeom>
                  </pic:spPr>
                </pic:pic>
              </a:graphicData>
            </a:graphic>
          </wp:inline>
        </w:drawing>
      </w:r>
    </w:p>
    <w:p w14:paraId="76C22E44" w14:textId="77777777" w:rsidR="00BA25F9" w:rsidRDefault="00BA25F9" w:rsidP="00BA25F9">
      <w:pPr>
        <w:jc w:val="center"/>
      </w:pPr>
    </w:p>
    <w:p w14:paraId="1275D36D" w14:textId="24DCF845" w:rsidR="00BA25F9" w:rsidRDefault="00BA25F9" w:rsidP="00BA25F9">
      <w:pPr>
        <w:jc w:val="center"/>
      </w:pPr>
    </w:p>
    <w:p w14:paraId="4D3CC5A7" w14:textId="688F0D08" w:rsidR="00BA25F9" w:rsidRDefault="00BA25F9" w:rsidP="00BA25F9">
      <w:pPr>
        <w:jc w:val="center"/>
      </w:pPr>
      <w:r w:rsidRPr="00B85C73">
        <w:rPr>
          <w:noProof/>
        </w:rPr>
        <w:drawing>
          <wp:inline distT="0" distB="0" distL="0" distR="0" wp14:anchorId="3AECB6F9" wp14:editId="5B07C7F6">
            <wp:extent cx="5660571" cy="3792422"/>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9"/>
                    <a:stretch>
                      <a:fillRect/>
                    </a:stretch>
                  </pic:blipFill>
                  <pic:spPr>
                    <a:xfrm>
                      <a:off x="0" y="0"/>
                      <a:ext cx="5680818" cy="3805987"/>
                    </a:xfrm>
                    <a:prstGeom prst="rect">
                      <a:avLst/>
                    </a:prstGeom>
                  </pic:spPr>
                </pic:pic>
              </a:graphicData>
            </a:graphic>
          </wp:inline>
        </w:drawing>
      </w:r>
    </w:p>
    <w:p w14:paraId="5EA96FB5" w14:textId="30D75790" w:rsidR="00BA25F9" w:rsidRPr="0036461F" w:rsidRDefault="00BA25F9" w:rsidP="0036461F">
      <w:pPr>
        <w:ind w:left="113" w:right="113"/>
        <w:jc w:val="center"/>
        <w:rPr>
          <w:sz w:val="24"/>
          <w:szCs w:val="24"/>
        </w:rPr>
      </w:pPr>
      <w:r w:rsidRPr="005F52D2">
        <w:rPr>
          <w:sz w:val="24"/>
          <w:szCs w:val="24"/>
        </w:rPr>
        <w:t>Nous remarquons ici la présence d’un WAN et d’un LAN avec chacun une adresse IP attitrée. Appuyer sur 8 pour accéder à l’interface de commande qui nous sera utile par la sui</w:t>
      </w:r>
    </w:p>
    <w:p w14:paraId="252F5E5A" w14:textId="558A1311" w:rsidR="00BA25F9" w:rsidRDefault="00A26E02" w:rsidP="00BA25F9">
      <w:pPr>
        <w:jc w:val="center"/>
      </w:pPr>
      <w:r>
        <w:rPr>
          <w:noProof/>
        </w:rPr>
        <w:lastRenderedPageBreak/>
        <mc:AlternateContent>
          <mc:Choice Requires="wps">
            <w:drawing>
              <wp:anchor distT="0" distB="0" distL="114300" distR="114300" simplePos="0" relativeHeight="251679744" behindDoc="0" locked="0" layoutInCell="1" allowOverlap="1" wp14:anchorId="19E84ACF" wp14:editId="3155EC5D">
                <wp:simplePos x="0" y="0"/>
                <wp:positionH relativeFrom="column">
                  <wp:posOffset>2002971</wp:posOffset>
                </wp:positionH>
                <wp:positionV relativeFrom="paragraph">
                  <wp:posOffset>2748189</wp:posOffset>
                </wp:positionV>
                <wp:extent cx="1531620" cy="312420"/>
                <wp:effectExtent l="0" t="0" r="11430" b="11430"/>
                <wp:wrapNone/>
                <wp:docPr id="51" name="Ellipse 51"/>
                <wp:cNvGraphicFramePr/>
                <a:graphic xmlns:a="http://schemas.openxmlformats.org/drawingml/2006/main">
                  <a:graphicData uri="http://schemas.microsoft.com/office/word/2010/wordprocessingShape">
                    <wps:wsp>
                      <wps:cNvSpPr/>
                      <wps:spPr>
                        <a:xfrm>
                          <a:off x="0" y="0"/>
                          <a:ext cx="153162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4065C6" id="Ellipse 51" o:spid="_x0000_s1026" style="position:absolute;margin-left:157.7pt;margin-top:216.4pt;width:120.6pt;height:2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" filled="f" strokecolor="red" strokeweight="2pt"/>
            </w:pict>
          </mc:Fallback>
        </mc:AlternateContent>
      </w:r>
      <w:r w:rsidR="00BA25F9" w:rsidRPr="00102D07">
        <w:rPr>
          <w:noProof/>
        </w:rPr>
        <w:drawing>
          <wp:inline distT="0" distB="0" distL="0" distR="0" wp14:anchorId="3B372647" wp14:editId="0AB6FE0F">
            <wp:extent cx="5686600" cy="3091187"/>
            <wp:effectExtent l="0" t="0" r="9525"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0"/>
                    <a:stretch>
                      <a:fillRect/>
                    </a:stretch>
                  </pic:blipFill>
                  <pic:spPr>
                    <a:xfrm>
                      <a:off x="0" y="0"/>
                      <a:ext cx="5745103" cy="3122989"/>
                    </a:xfrm>
                    <a:prstGeom prst="rect">
                      <a:avLst/>
                    </a:prstGeom>
                  </pic:spPr>
                </pic:pic>
              </a:graphicData>
            </a:graphic>
          </wp:inline>
        </w:drawing>
      </w:r>
    </w:p>
    <w:p w14:paraId="34616E8D" w14:textId="48597584" w:rsidR="00BA25F9" w:rsidRPr="0036461F" w:rsidRDefault="00BA25F9" w:rsidP="0036461F">
      <w:pPr>
        <w:ind w:left="113" w:right="113"/>
        <w:jc w:val="center"/>
        <w:rPr>
          <w:sz w:val="24"/>
          <w:szCs w:val="24"/>
        </w:rPr>
      </w:pPr>
      <w:r w:rsidRPr="005F52D2">
        <w:rPr>
          <w:sz w:val="24"/>
          <w:szCs w:val="24"/>
        </w:rPr>
        <w:t xml:space="preserve">Entrer l’adresse IP Em0 (WAN) dans le navigateur internet de votre choix. Il est normal de tomber sur cette page, sélectionner simplement « continuer sur </w:t>
      </w:r>
      <w:r w:rsidRPr="005F52D2">
        <w:rPr>
          <w:i/>
          <w:iCs/>
          <w:sz w:val="24"/>
          <w:szCs w:val="24"/>
        </w:rPr>
        <w:t>adresse_ip-em0</w:t>
      </w:r>
      <w:r w:rsidRPr="005F52D2">
        <w:rPr>
          <w:sz w:val="24"/>
          <w:szCs w:val="24"/>
        </w:rPr>
        <w:t> »</w:t>
      </w:r>
    </w:p>
    <w:p w14:paraId="18DAE7B3" w14:textId="77777777" w:rsidR="00BA25F9" w:rsidRDefault="00BA25F9" w:rsidP="00BA25F9">
      <w:pPr>
        <w:jc w:val="center"/>
      </w:pPr>
      <w:r w:rsidRPr="00102D07">
        <w:rPr>
          <w:noProof/>
        </w:rPr>
        <w:drawing>
          <wp:inline distT="0" distB="0" distL="0" distR="0" wp14:anchorId="7ED2B4CE" wp14:editId="066FDF69">
            <wp:extent cx="2956651" cy="406713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7710" cy="4123611"/>
                    </a:xfrm>
                    <a:prstGeom prst="rect">
                      <a:avLst/>
                    </a:prstGeom>
                  </pic:spPr>
                </pic:pic>
              </a:graphicData>
            </a:graphic>
          </wp:inline>
        </w:drawing>
      </w:r>
    </w:p>
    <w:p w14:paraId="20F774A7" w14:textId="77777777" w:rsidR="00BA25F9" w:rsidRPr="005F52D2" w:rsidRDefault="00BA25F9" w:rsidP="00BA25F9">
      <w:pPr>
        <w:jc w:val="center"/>
        <w:rPr>
          <w:sz w:val="24"/>
          <w:szCs w:val="24"/>
        </w:rPr>
      </w:pPr>
      <w:r w:rsidRPr="005F52D2">
        <w:rPr>
          <w:sz w:val="24"/>
          <w:szCs w:val="24"/>
        </w:rPr>
        <w:t xml:space="preserve">Une fois sur cette page ID : admin, Mot de passe : </w:t>
      </w:r>
      <w:proofErr w:type="spellStart"/>
      <w:r w:rsidRPr="005F52D2">
        <w:rPr>
          <w:sz w:val="24"/>
          <w:szCs w:val="24"/>
        </w:rPr>
        <w:t>pfsense</w:t>
      </w:r>
      <w:proofErr w:type="spellEnd"/>
      <w:r w:rsidRPr="005F52D2">
        <w:rPr>
          <w:sz w:val="24"/>
          <w:szCs w:val="24"/>
        </w:rPr>
        <w:t xml:space="preserve">. Afin d’accéder à l’interface </w:t>
      </w:r>
      <w:proofErr w:type="spellStart"/>
      <w:r w:rsidRPr="005F52D2">
        <w:rPr>
          <w:sz w:val="24"/>
          <w:szCs w:val="24"/>
        </w:rPr>
        <w:t>PfSense</w:t>
      </w:r>
      <w:proofErr w:type="spellEnd"/>
    </w:p>
    <w:p w14:paraId="5042EE1A" w14:textId="77777777" w:rsidR="00BA25F9" w:rsidRDefault="00BA25F9" w:rsidP="00BA25F9">
      <w:pPr>
        <w:jc w:val="center"/>
      </w:pPr>
    </w:p>
    <w:p w14:paraId="32B54791" w14:textId="77777777" w:rsidR="00BA25F9" w:rsidRDefault="00BA25F9" w:rsidP="00BA25F9">
      <w:pPr>
        <w:jc w:val="center"/>
      </w:pPr>
      <w:r w:rsidRPr="00102D07">
        <w:rPr>
          <w:noProof/>
        </w:rPr>
        <w:drawing>
          <wp:inline distT="0" distB="0" distL="0" distR="0" wp14:anchorId="69E1DA2C" wp14:editId="187BA686">
            <wp:extent cx="5560942" cy="1883229"/>
            <wp:effectExtent l="0" t="0" r="1905"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6881" cy="1895400"/>
                    </a:xfrm>
                    <a:prstGeom prst="rect">
                      <a:avLst/>
                    </a:prstGeom>
                  </pic:spPr>
                </pic:pic>
              </a:graphicData>
            </a:graphic>
          </wp:inline>
        </w:drawing>
      </w:r>
    </w:p>
    <w:p w14:paraId="6F8763A2" w14:textId="77777777" w:rsidR="00BA25F9" w:rsidRPr="005F52D2" w:rsidRDefault="00BA25F9" w:rsidP="00BA25F9">
      <w:pPr>
        <w:jc w:val="center"/>
        <w:rPr>
          <w:sz w:val="24"/>
          <w:szCs w:val="24"/>
        </w:rPr>
      </w:pPr>
      <w:r w:rsidRPr="005F52D2">
        <w:rPr>
          <w:sz w:val="24"/>
          <w:szCs w:val="24"/>
        </w:rPr>
        <w:t>Dans le menu dépliant sélectionn</w:t>
      </w:r>
      <w:r>
        <w:rPr>
          <w:sz w:val="24"/>
          <w:szCs w:val="24"/>
        </w:rPr>
        <w:t>er</w:t>
      </w:r>
      <w:r w:rsidRPr="005F52D2">
        <w:rPr>
          <w:sz w:val="24"/>
          <w:szCs w:val="24"/>
        </w:rPr>
        <w:t xml:space="preserve"> « Firewall » puis « Rules »</w:t>
      </w:r>
    </w:p>
    <w:p w14:paraId="38063583" w14:textId="77777777" w:rsidR="00BA25F9" w:rsidRDefault="00BA25F9" w:rsidP="00BA25F9">
      <w:pPr>
        <w:jc w:val="center"/>
      </w:pPr>
      <w:r>
        <w:rPr>
          <w:noProof/>
        </w:rPr>
        <w:drawing>
          <wp:inline distT="0" distB="0" distL="0" distR="0" wp14:anchorId="5AB022AB" wp14:editId="322ED89B">
            <wp:extent cx="5725886" cy="1920949"/>
            <wp:effectExtent l="0" t="0" r="8255" b="3175"/>
            <wp:docPr id="53" name="Image 53" descr="Configuring pfSense firewall rules | Network Security with pf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guring pfSense firewall rules | Network Security with pfSense"/>
                    <pic:cNvPicPr>
                      <a:picLocks noChangeAspect="1" noChangeArrowheads="1"/>
                    </pic:cNvPicPr>
                  </pic:nvPicPr>
                  <pic:blipFill rotWithShape="1">
                    <a:blip r:embed="rId33">
                      <a:extLst>
                        <a:ext uri="{28A0092B-C50C-407E-A947-70E740481C1C}">
                          <a14:useLocalDpi xmlns:a14="http://schemas.microsoft.com/office/drawing/2010/main" val="0"/>
                        </a:ext>
                      </a:extLst>
                    </a:blip>
                    <a:srcRect b="24838"/>
                    <a:stretch/>
                  </pic:blipFill>
                  <pic:spPr bwMode="auto">
                    <a:xfrm>
                      <a:off x="0" y="0"/>
                      <a:ext cx="5759382" cy="1932186"/>
                    </a:xfrm>
                    <a:prstGeom prst="rect">
                      <a:avLst/>
                    </a:prstGeom>
                    <a:noFill/>
                    <a:ln>
                      <a:noFill/>
                    </a:ln>
                    <a:extLst>
                      <a:ext uri="{53640926-AAD7-44D8-BBD7-CCE9431645EC}">
                        <a14:shadowObscured xmlns:a14="http://schemas.microsoft.com/office/drawing/2010/main"/>
                      </a:ext>
                    </a:extLst>
                  </pic:spPr>
                </pic:pic>
              </a:graphicData>
            </a:graphic>
          </wp:inline>
        </w:drawing>
      </w:r>
    </w:p>
    <w:p w14:paraId="613FBF93" w14:textId="2E82BF08" w:rsidR="00BA25F9" w:rsidRPr="005F52D2" w:rsidRDefault="00BA25F9" w:rsidP="00BA25F9">
      <w:pPr>
        <w:ind w:left="113" w:right="113"/>
        <w:jc w:val="center"/>
        <w:rPr>
          <w:sz w:val="24"/>
          <w:szCs w:val="24"/>
        </w:rPr>
      </w:pPr>
      <w:r w:rsidRPr="005F52D2">
        <w:rPr>
          <w:sz w:val="24"/>
          <w:szCs w:val="24"/>
        </w:rPr>
        <w:t>2 règles sont déjà ici prédéfinies, nous allons les supprimer. Pour ce faire, appuyer sur l’engrenage en fin de ligne de l’un ou de l’autre</w:t>
      </w:r>
    </w:p>
    <w:p w14:paraId="6A5AF5B1" w14:textId="77777777" w:rsidR="00126947" w:rsidRDefault="00A26E02" w:rsidP="00126947">
      <w:pPr>
        <w:jc w:val="center"/>
      </w:pPr>
      <w:r>
        <w:rPr>
          <w:noProof/>
        </w:rPr>
        <mc:AlternateContent>
          <mc:Choice Requires="wps">
            <w:drawing>
              <wp:anchor distT="0" distB="0" distL="114300" distR="114300" simplePos="0" relativeHeight="251685888" behindDoc="0" locked="0" layoutInCell="1" allowOverlap="1" wp14:anchorId="2D90B58B" wp14:editId="3DBA3B39">
                <wp:simplePos x="0" y="0"/>
                <wp:positionH relativeFrom="margin">
                  <wp:posOffset>1051560</wp:posOffset>
                </wp:positionH>
                <wp:positionV relativeFrom="paragraph">
                  <wp:posOffset>2661285</wp:posOffset>
                </wp:positionV>
                <wp:extent cx="617220" cy="335280"/>
                <wp:effectExtent l="0" t="0" r="11430" b="26670"/>
                <wp:wrapNone/>
                <wp:docPr id="58" name="Ellipse 58"/>
                <wp:cNvGraphicFramePr/>
                <a:graphic xmlns:a="http://schemas.openxmlformats.org/drawingml/2006/main">
                  <a:graphicData uri="http://schemas.microsoft.com/office/word/2010/wordprocessingShape">
                    <wps:wsp>
                      <wps:cNvSpPr/>
                      <wps:spPr>
                        <a:xfrm>
                          <a:off x="0" y="0"/>
                          <a:ext cx="617220" cy="3352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C9D465" id="Ellipse 58" o:spid="_x0000_s1026" style="position:absolute;margin-left:82.8pt;margin-top:209.55pt;width:48.6pt;height:26.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" filled="f" strokecolor="red" strokeweight="2pt">
                <w10:wrap anchorx="margin"/>
              </v:oval>
            </w:pict>
          </mc:Fallback>
        </mc:AlternateContent>
      </w:r>
      <w:r>
        <w:rPr>
          <w:noProof/>
        </w:rPr>
        <mc:AlternateContent>
          <mc:Choice Requires="wps">
            <w:drawing>
              <wp:anchor distT="0" distB="0" distL="114300" distR="114300" simplePos="0" relativeHeight="251683840" behindDoc="0" locked="0" layoutInCell="1" allowOverlap="1" wp14:anchorId="15FB84D4" wp14:editId="7691A5A0">
                <wp:simplePos x="0" y="0"/>
                <wp:positionH relativeFrom="margin">
                  <wp:posOffset>998220</wp:posOffset>
                </wp:positionH>
                <wp:positionV relativeFrom="paragraph">
                  <wp:posOffset>1205865</wp:posOffset>
                </wp:positionV>
                <wp:extent cx="342900" cy="350520"/>
                <wp:effectExtent l="0" t="0" r="19050" b="11430"/>
                <wp:wrapNone/>
                <wp:docPr id="57" name="Ellipse 57"/>
                <wp:cNvGraphicFramePr/>
                <a:graphic xmlns:a="http://schemas.openxmlformats.org/drawingml/2006/main">
                  <a:graphicData uri="http://schemas.microsoft.com/office/word/2010/wordprocessingShape">
                    <wps:wsp>
                      <wps:cNvSpPr/>
                      <wps:spPr>
                        <a:xfrm>
                          <a:off x="0" y="0"/>
                          <a:ext cx="342900" cy="3505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DA3551" id="Ellipse 57" o:spid="_x0000_s1026" style="position:absolute;margin-left:78.6pt;margin-top:94.95pt;width:27pt;height:27.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" filled="f" strokecolor="red" strokeweight="2pt">
                <w10:wrap anchorx="margin"/>
              </v:oval>
            </w:pict>
          </mc:Fallback>
        </mc:AlternateContent>
      </w:r>
      <w:r>
        <w:rPr>
          <w:noProof/>
        </w:rPr>
        <mc:AlternateContent>
          <mc:Choice Requires="wps">
            <w:drawing>
              <wp:anchor distT="0" distB="0" distL="114300" distR="114300" simplePos="0" relativeHeight="251681792" behindDoc="0" locked="0" layoutInCell="1" allowOverlap="1" wp14:anchorId="2EF84FC4" wp14:editId="79DECA96">
                <wp:simplePos x="0" y="0"/>
                <wp:positionH relativeFrom="margin">
                  <wp:posOffset>975360</wp:posOffset>
                </wp:positionH>
                <wp:positionV relativeFrom="paragraph">
                  <wp:posOffset>291465</wp:posOffset>
                </wp:positionV>
                <wp:extent cx="342900" cy="350520"/>
                <wp:effectExtent l="0" t="0" r="19050" b="11430"/>
                <wp:wrapNone/>
                <wp:docPr id="56" name="Ellipse 56"/>
                <wp:cNvGraphicFramePr/>
                <a:graphic xmlns:a="http://schemas.openxmlformats.org/drawingml/2006/main">
                  <a:graphicData uri="http://schemas.microsoft.com/office/word/2010/wordprocessingShape">
                    <wps:wsp>
                      <wps:cNvSpPr/>
                      <wps:spPr>
                        <a:xfrm>
                          <a:off x="0" y="0"/>
                          <a:ext cx="342900" cy="3505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BF367C" id="Ellipse 56" o:spid="_x0000_s1026" style="position:absolute;margin-left:76.8pt;margin-top:22.95pt;width:27pt;height:27.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" filled="f" strokecolor="red" strokeweight="2pt">
                <w10:wrap anchorx="margin"/>
              </v:oval>
            </w:pict>
          </mc:Fallback>
        </mc:AlternateContent>
      </w:r>
      <w:r w:rsidR="00BA25F9" w:rsidRPr="00102D07">
        <w:rPr>
          <w:noProof/>
        </w:rPr>
        <w:drawing>
          <wp:inline distT="0" distB="0" distL="0" distR="0" wp14:anchorId="4A388E05" wp14:editId="76AD3C3E">
            <wp:extent cx="5617739" cy="3048000"/>
            <wp:effectExtent l="0" t="0" r="254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4"/>
                    <a:stretch>
                      <a:fillRect/>
                    </a:stretch>
                  </pic:blipFill>
                  <pic:spPr>
                    <a:xfrm>
                      <a:off x="0" y="0"/>
                      <a:ext cx="5653230" cy="3067256"/>
                    </a:xfrm>
                    <a:prstGeom prst="rect">
                      <a:avLst/>
                    </a:prstGeom>
                  </pic:spPr>
                </pic:pic>
              </a:graphicData>
            </a:graphic>
          </wp:inline>
        </w:drawing>
      </w:r>
    </w:p>
    <w:p w14:paraId="129C14A7" w14:textId="3E907DB0" w:rsidR="00BA25F9" w:rsidRPr="00126947" w:rsidRDefault="00BA25F9" w:rsidP="00126947">
      <w:pPr>
        <w:jc w:val="center"/>
      </w:pPr>
      <w:r w:rsidRPr="005F52D2">
        <w:rPr>
          <w:sz w:val="24"/>
          <w:szCs w:val="24"/>
        </w:rPr>
        <w:t>Aller en bas de page et désélectionner ces 2 options. Puis appuyer sur « Save ».</w:t>
      </w:r>
    </w:p>
    <w:p w14:paraId="08D10245" w14:textId="4CD91616" w:rsidR="00BA25F9" w:rsidRDefault="00BA25F9" w:rsidP="00BA25F9">
      <w:pPr>
        <w:jc w:val="center"/>
      </w:pPr>
      <w:r w:rsidRPr="00723B29">
        <w:rPr>
          <w:noProof/>
        </w:rPr>
        <w:lastRenderedPageBreak/>
        <w:drawing>
          <wp:inline distT="0" distB="0" distL="0" distR="0" wp14:anchorId="6EECFBF9" wp14:editId="121A4905">
            <wp:extent cx="5655310" cy="653450"/>
            <wp:effectExtent l="0" t="0" r="254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906" cy="662531"/>
                    </a:xfrm>
                    <a:prstGeom prst="rect">
                      <a:avLst/>
                    </a:prstGeom>
                  </pic:spPr>
                </pic:pic>
              </a:graphicData>
            </a:graphic>
          </wp:inline>
        </w:drawing>
      </w:r>
    </w:p>
    <w:p w14:paraId="3198C91D" w14:textId="0CDA7C24" w:rsidR="00BA25F9" w:rsidRPr="0036461F" w:rsidRDefault="00BA25F9" w:rsidP="0036461F">
      <w:pPr>
        <w:jc w:val="center"/>
        <w:rPr>
          <w:sz w:val="24"/>
          <w:szCs w:val="24"/>
        </w:rPr>
      </w:pPr>
      <w:r w:rsidRPr="005F52D2">
        <w:rPr>
          <w:sz w:val="24"/>
          <w:szCs w:val="24"/>
        </w:rPr>
        <w:t>Appuyer ensuite sur « Apply Changes » pour littéralement appliquer les changements.</w:t>
      </w:r>
    </w:p>
    <w:p w14:paraId="4D68325A" w14:textId="77777777" w:rsidR="00BA25F9" w:rsidRDefault="00BA25F9" w:rsidP="00BA25F9">
      <w:pPr>
        <w:jc w:val="center"/>
      </w:pPr>
    </w:p>
    <w:p w14:paraId="31609836" w14:textId="77777777" w:rsidR="00BA25F9" w:rsidRDefault="00BA25F9" w:rsidP="00BA25F9">
      <w:pPr>
        <w:jc w:val="center"/>
      </w:pPr>
      <w:r w:rsidRPr="00102D07">
        <w:rPr>
          <w:noProof/>
        </w:rPr>
        <w:drawing>
          <wp:inline distT="0" distB="0" distL="0" distR="0" wp14:anchorId="465CCBC3" wp14:editId="7101D87F">
            <wp:extent cx="5555058" cy="436789"/>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8873" cy="445738"/>
                    </a:xfrm>
                    <a:prstGeom prst="rect">
                      <a:avLst/>
                    </a:prstGeom>
                  </pic:spPr>
                </pic:pic>
              </a:graphicData>
            </a:graphic>
          </wp:inline>
        </w:drawing>
      </w:r>
    </w:p>
    <w:p w14:paraId="61BC3093" w14:textId="77777777" w:rsidR="00BA25F9" w:rsidRPr="005F52D2" w:rsidRDefault="00BA25F9" w:rsidP="00BA25F9">
      <w:pPr>
        <w:ind w:left="113" w:right="113"/>
        <w:jc w:val="center"/>
        <w:rPr>
          <w:sz w:val="24"/>
          <w:szCs w:val="24"/>
        </w:rPr>
      </w:pPr>
      <w:r w:rsidRPr="005F52D2">
        <w:rPr>
          <w:sz w:val="24"/>
          <w:szCs w:val="24"/>
        </w:rPr>
        <w:t xml:space="preserve">Cependant notre pare-feu va bloquer le rafraîchissement de notre page. Dans l’interface de notre VM taper la commande </w:t>
      </w:r>
      <w:proofErr w:type="spellStart"/>
      <w:r w:rsidRPr="005F52D2">
        <w:rPr>
          <w:i/>
          <w:iCs/>
          <w:sz w:val="24"/>
          <w:szCs w:val="24"/>
        </w:rPr>
        <w:t>pfctl</w:t>
      </w:r>
      <w:proofErr w:type="spellEnd"/>
      <w:r w:rsidRPr="005F52D2">
        <w:rPr>
          <w:i/>
          <w:iCs/>
          <w:sz w:val="24"/>
          <w:szCs w:val="24"/>
        </w:rPr>
        <w:t xml:space="preserve"> -d</w:t>
      </w:r>
      <w:r w:rsidRPr="005F52D2">
        <w:rPr>
          <w:sz w:val="24"/>
          <w:szCs w:val="24"/>
        </w:rPr>
        <w:t xml:space="preserve"> qui va désactiver le pare-feu pour nous permettre d’affecter nos changements.</w:t>
      </w:r>
    </w:p>
    <w:p w14:paraId="0BA052E5" w14:textId="77777777" w:rsidR="00BA25F9" w:rsidRDefault="00BA25F9" w:rsidP="00BA25F9">
      <w:pPr>
        <w:jc w:val="center"/>
      </w:pPr>
    </w:p>
    <w:p w14:paraId="2098C65A" w14:textId="77777777" w:rsidR="00BA25F9" w:rsidRDefault="00BA25F9" w:rsidP="00BA25F9">
      <w:pPr>
        <w:jc w:val="center"/>
      </w:pPr>
      <w:r w:rsidRPr="00102D07">
        <w:rPr>
          <w:noProof/>
        </w:rPr>
        <w:drawing>
          <wp:inline distT="0" distB="0" distL="0" distR="0" wp14:anchorId="6EDB661D" wp14:editId="71E9489D">
            <wp:extent cx="5515557" cy="622844"/>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0960" cy="638134"/>
                    </a:xfrm>
                    <a:prstGeom prst="rect">
                      <a:avLst/>
                    </a:prstGeom>
                  </pic:spPr>
                </pic:pic>
              </a:graphicData>
            </a:graphic>
          </wp:inline>
        </w:drawing>
      </w:r>
    </w:p>
    <w:p w14:paraId="1FFE3626" w14:textId="77777777" w:rsidR="00BA25F9" w:rsidRDefault="00BA25F9" w:rsidP="00BA25F9">
      <w:pPr>
        <w:jc w:val="center"/>
        <w:rPr>
          <w:sz w:val="24"/>
          <w:szCs w:val="24"/>
        </w:rPr>
      </w:pPr>
      <w:r w:rsidRPr="005F52D2">
        <w:rPr>
          <w:sz w:val="24"/>
          <w:szCs w:val="24"/>
        </w:rPr>
        <w:t>En retournant sur notre navigateur nous avons ce message qui s’affiche nous confirmant notre opération</w:t>
      </w:r>
    </w:p>
    <w:p w14:paraId="76702645" w14:textId="77777777" w:rsidR="00BA25F9" w:rsidRPr="005F52D2" w:rsidRDefault="00BA25F9" w:rsidP="00BA25F9">
      <w:pPr>
        <w:jc w:val="center"/>
        <w:rPr>
          <w:sz w:val="24"/>
          <w:szCs w:val="24"/>
        </w:rPr>
      </w:pPr>
    </w:p>
    <w:p w14:paraId="4779166F" w14:textId="77777777" w:rsidR="00BA25F9" w:rsidRDefault="00BA25F9" w:rsidP="00BA25F9">
      <w:pPr>
        <w:jc w:val="center"/>
      </w:pPr>
      <w:r w:rsidRPr="00471AAE">
        <w:rPr>
          <w:noProof/>
        </w:rPr>
        <w:drawing>
          <wp:inline distT="0" distB="0" distL="0" distR="0" wp14:anchorId="1D93A666" wp14:editId="4463582B">
            <wp:extent cx="4895547" cy="411480"/>
            <wp:effectExtent l="0" t="0" r="635"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7416" cy="421723"/>
                    </a:xfrm>
                    <a:prstGeom prst="rect">
                      <a:avLst/>
                    </a:prstGeom>
                  </pic:spPr>
                </pic:pic>
              </a:graphicData>
            </a:graphic>
          </wp:inline>
        </w:drawing>
      </w:r>
    </w:p>
    <w:p w14:paraId="0B5E736C" w14:textId="77777777" w:rsidR="00BA25F9" w:rsidRDefault="00BA25F9" w:rsidP="00BA25F9">
      <w:pPr>
        <w:jc w:val="center"/>
        <w:rPr>
          <w:sz w:val="24"/>
          <w:szCs w:val="24"/>
        </w:rPr>
      </w:pPr>
      <w:r w:rsidRPr="005F52D2">
        <w:rPr>
          <w:sz w:val="24"/>
          <w:szCs w:val="24"/>
        </w:rPr>
        <w:t>Juste en dessous de la liste des règles sélectionner l’un des boutons « </w:t>
      </w:r>
      <w:proofErr w:type="spellStart"/>
      <w:r w:rsidRPr="005F52D2">
        <w:rPr>
          <w:sz w:val="24"/>
          <w:szCs w:val="24"/>
        </w:rPr>
        <w:t>Add</w:t>
      </w:r>
      <w:proofErr w:type="spellEnd"/>
      <w:r w:rsidRPr="005F52D2">
        <w:rPr>
          <w:sz w:val="24"/>
          <w:szCs w:val="24"/>
        </w:rPr>
        <w:t> »</w:t>
      </w:r>
    </w:p>
    <w:p w14:paraId="417EBA92" w14:textId="77777777" w:rsidR="00BA25F9" w:rsidRPr="005F52D2" w:rsidRDefault="00BA25F9" w:rsidP="00BA25F9">
      <w:pPr>
        <w:jc w:val="center"/>
        <w:rPr>
          <w:sz w:val="24"/>
          <w:szCs w:val="24"/>
        </w:rPr>
      </w:pPr>
    </w:p>
    <w:p w14:paraId="35C83FB1" w14:textId="77777777" w:rsidR="00BA25F9" w:rsidRDefault="00BA25F9" w:rsidP="00BA25F9">
      <w:pPr>
        <w:jc w:val="center"/>
      </w:pPr>
      <w:r w:rsidRPr="00A15CFB">
        <w:rPr>
          <w:noProof/>
        </w:rPr>
        <w:drawing>
          <wp:inline distT="0" distB="0" distL="0" distR="0" wp14:anchorId="323A3D8B" wp14:editId="7F57C1C1">
            <wp:extent cx="5783170" cy="1698171"/>
            <wp:effectExtent l="0" t="0" r="8255" b="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39"/>
                    <a:stretch>
                      <a:fillRect/>
                    </a:stretch>
                  </pic:blipFill>
                  <pic:spPr>
                    <a:xfrm>
                      <a:off x="0" y="0"/>
                      <a:ext cx="5840365" cy="1714966"/>
                    </a:xfrm>
                    <a:prstGeom prst="rect">
                      <a:avLst/>
                    </a:prstGeom>
                  </pic:spPr>
                </pic:pic>
              </a:graphicData>
            </a:graphic>
          </wp:inline>
        </w:drawing>
      </w:r>
    </w:p>
    <w:p w14:paraId="5E403C2C" w14:textId="77777777" w:rsidR="00BA25F9" w:rsidRDefault="00BA25F9" w:rsidP="00BA25F9">
      <w:pPr>
        <w:jc w:val="center"/>
        <w:rPr>
          <w:sz w:val="24"/>
          <w:szCs w:val="24"/>
        </w:rPr>
      </w:pPr>
      <w:r w:rsidRPr="005F52D2">
        <w:rPr>
          <w:sz w:val="24"/>
          <w:szCs w:val="24"/>
        </w:rPr>
        <w:t xml:space="preserve">Dans le champ « Destination », changer le type en « Wan </w:t>
      </w:r>
      <w:proofErr w:type="spellStart"/>
      <w:r w:rsidRPr="005F52D2">
        <w:rPr>
          <w:sz w:val="24"/>
          <w:szCs w:val="24"/>
        </w:rPr>
        <w:t>adress</w:t>
      </w:r>
      <w:proofErr w:type="spellEnd"/>
      <w:r w:rsidRPr="005F52D2">
        <w:rPr>
          <w:sz w:val="24"/>
          <w:szCs w:val="24"/>
        </w:rPr>
        <w:t> » et le Port Range en « http ». Puis sur « Save »</w:t>
      </w:r>
    </w:p>
    <w:p w14:paraId="615139C7" w14:textId="77777777" w:rsidR="00BA25F9" w:rsidRPr="005F52D2" w:rsidRDefault="00BA25F9" w:rsidP="00BA25F9">
      <w:pPr>
        <w:jc w:val="center"/>
        <w:rPr>
          <w:sz w:val="24"/>
          <w:szCs w:val="24"/>
        </w:rPr>
      </w:pPr>
    </w:p>
    <w:p w14:paraId="04226050" w14:textId="77777777" w:rsidR="00BA25F9" w:rsidRDefault="00BA25F9" w:rsidP="00BA25F9">
      <w:pPr>
        <w:jc w:val="center"/>
      </w:pPr>
      <w:r w:rsidRPr="00A15CFB">
        <w:rPr>
          <w:noProof/>
        </w:rPr>
        <w:drawing>
          <wp:inline distT="0" distB="0" distL="0" distR="0" wp14:anchorId="64B0F528" wp14:editId="73B9FD09">
            <wp:extent cx="5794160" cy="1737451"/>
            <wp:effectExtent l="0" t="0" r="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40"/>
                    <a:stretch>
                      <a:fillRect/>
                    </a:stretch>
                  </pic:blipFill>
                  <pic:spPr>
                    <a:xfrm>
                      <a:off x="0" y="0"/>
                      <a:ext cx="5846906" cy="1753267"/>
                    </a:xfrm>
                    <a:prstGeom prst="rect">
                      <a:avLst/>
                    </a:prstGeom>
                  </pic:spPr>
                </pic:pic>
              </a:graphicData>
            </a:graphic>
          </wp:inline>
        </w:drawing>
      </w:r>
    </w:p>
    <w:p w14:paraId="35D58872" w14:textId="77777777" w:rsidR="00BA25F9" w:rsidRPr="005F52D2" w:rsidRDefault="00BA25F9" w:rsidP="00BA25F9">
      <w:pPr>
        <w:ind w:left="113" w:right="113"/>
        <w:jc w:val="center"/>
        <w:rPr>
          <w:sz w:val="24"/>
          <w:szCs w:val="24"/>
        </w:rPr>
      </w:pPr>
      <w:r w:rsidRPr="005F52D2">
        <w:rPr>
          <w:sz w:val="24"/>
          <w:szCs w:val="24"/>
        </w:rPr>
        <w:t>Réitérer l’opération pour le port « Https » cette fois-ci afin de pouvoir complètement utiliser notre pare-feu sans avoir à le désactiver à chaque fois.</w:t>
      </w:r>
    </w:p>
    <w:p w14:paraId="5BE05DC5" w14:textId="77777777" w:rsidR="00BA25F9" w:rsidRDefault="00BA25F9" w:rsidP="00BA25F9">
      <w:pPr>
        <w:jc w:val="center"/>
      </w:pPr>
    </w:p>
    <w:p w14:paraId="46DFE2F1" w14:textId="77777777" w:rsidR="00BA25F9" w:rsidRDefault="00BA25F9" w:rsidP="0036461F"/>
    <w:p w14:paraId="161214FD" w14:textId="77777777" w:rsidR="00BA25F9" w:rsidRDefault="00BA25F9" w:rsidP="00BA25F9">
      <w:pPr>
        <w:jc w:val="center"/>
      </w:pPr>
    </w:p>
    <w:p w14:paraId="4EBBF4CB" w14:textId="77777777" w:rsidR="00BA25F9" w:rsidRDefault="00BA25F9" w:rsidP="00BA25F9">
      <w:pPr>
        <w:jc w:val="center"/>
      </w:pPr>
      <w:r w:rsidRPr="00A15CFB">
        <w:rPr>
          <w:noProof/>
        </w:rPr>
        <w:drawing>
          <wp:inline distT="0" distB="0" distL="0" distR="0" wp14:anchorId="412D25A0" wp14:editId="7C093F91">
            <wp:extent cx="4725394" cy="2546803"/>
            <wp:effectExtent l="0" t="0" r="0" b="635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41"/>
                    <a:stretch>
                      <a:fillRect/>
                    </a:stretch>
                  </pic:blipFill>
                  <pic:spPr>
                    <a:xfrm>
                      <a:off x="0" y="0"/>
                      <a:ext cx="4755767" cy="2563173"/>
                    </a:xfrm>
                    <a:prstGeom prst="rect">
                      <a:avLst/>
                    </a:prstGeom>
                  </pic:spPr>
                </pic:pic>
              </a:graphicData>
            </a:graphic>
          </wp:inline>
        </w:drawing>
      </w:r>
    </w:p>
    <w:p w14:paraId="1BAAE325" w14:textId="77777777" w:rsidR="00BA25F9" w:rsidRDefault="00BA25F9" w:rsidP="00BA25F9">
      <w:pPr>
        <w:jc w:val="center"/>
      </w:pPr>
      <w:r w:rsidRPr="00102D07">
        <w:rPr>
          <w:noProof/>
        </w:rPr>
        <w:drawing>
          <wp:inline distT="0" distB="0" distL="0" distR="0" wp14:anchorId="09D892B8" wp14:editId="548145D4">
            <wp:extent cx="4724400" cy="3714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6256" cy="388133"/>
                    </a:xfrm>
                    <a:prstGeom prst="rect">
                      <a:avLst/>
                    </a:prstGeom>
                  </pic:spPr>
                </pic:pic>
              </a:graphicData>
            </a:graphic>
          </wp:inline>
        </w:drawing>
      </w:r>
    </w:p>
    <w:p w14:paraId="05D8BC4A" w14:textId="77777777" w:rsidR="00BA25F9" w:rsidRDefault="00BA25F9" w:rsidP="00BA25F9">
      <w:pPr>
        <w:jc w:val="center"/>
      </w:pPr>
      <w:r w:rsidRPr="00102D07">
        <w:rPr>
          <w:noProof/>
        </w:rPr>
        <w:drawing>
          <wp:inline distT="0" distB="0" distL="0" distR="0" wp14:anchorId="7E60BD90" wp14:editId="60553E90">
            <wp:extent cx="4811485" cy="543337"/>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8763" cy="552064"/>
                    </a:xfrm>
                    <a:prstGeom prst="rect">
                      <a:avLst/>
                    </a:prstGeom>
                  </pic:spPr>
                </pic:pic>
              </a:graphicData>
            </a:graphic>
          </wp:inline>
        </w:drawing>
      </w:r>
    </w:p>
    <w:p w14:paraId="05B9E2EC" w14:textId="6DE31070" w:rsidR="00BA25F9" w:rsidRPr="000B1DFC" w:rsidRDefault="00BA25F9" w:rsidP="000B1DFC">
      <w:pPr>
        <w:ind w:left="113" w:right="113"/>
        <w:jc w:val="center"/>
        <w:rPr>
          <w:sz w:val="24"/>
          <w:szCs w:val="24"/>
          <w:u w:val="single"/>
        </w:rPr>
      </w:pPr>
      <w:r w:rsidRPr="005F52D2">
        <w:rPr>
          <w:sz w:val="24"/>
          <w:szCs w:val="24"/>
        </w:rPr>
        <w:t xml:space="preserve">Tout comme pour la suppression des règles principales après avoir fait la « Save », appuyer sur « Apply Changes » et taper dans l’interface de commande du pare-feu sur la VM la commande </w:t>
      </w:r>
      <w:proofErr w:type="spellStart"/>
      <w:r w:rsidRPr="005F52D2">
        <w:rPr>
          <w:i/>
          <w:iCs/>
          <w:sz w:val="24"/>
          <w:szCs w:val="24"/>
        </w:rPr>
        <w:t>pfctl</w:t>
      </w:r>
      <w:proofErr w:type="spellEnd"/>
      <w:r w:rsidRPr="005F52D2">
        <w:rPr>
          <w:i/>
          <w:iCs/>
          <w:sz w:val="24"/>
          <w:szCs w:val="24"/>
        </w:rPr>
        <w:t xml:space="preserve"> -d</w:t>
      </w:r>
      <w:r w:rsidRPr="005F52D2">
        <w:rPr>
          <w:sz w:val="24"/>
          <w:szCs w:val="24"/>
        </w:rPr>
        <w:t xml:space="preserve"> pour appliquer les changements. Une l’opération terminée le message de confirmation s’affichera.</w:t>
      </w:r>
    </w:p>
    <w:p w14:paraId="1EF49DEC" w14:textId="414E30F8" w:rsidR="00885974" w:rsidRDefault="00885974" w:rsidP="00BA25F9">
      <w:pPr>
        <w:jc w:val="center"/>
      </w:pPr>
      <w:r>
        <w:rPr>
          <w:noProof/>
        </w:rPr>
        <w:lastRenderedPageBreak/>
        <w:drawing>
          <wp:inline distT="0" distB="0" distL="0" distR="0" wp14:anchorId="1303923D" wp14:editId="5AB3C8C7">
            <wp:extent cx="5274310" cy="761365"/>
            <wp:effectExtent l="0" t="0" r="254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2">
                      <a:extLst>
                        <a:ext uri="{28A0092B-C50C-407E-A947-70E740481C1C}">
                          <a14:useLocalDpi xmlns:a14="http://schemas.microsoft.com/office/drawing/2010/main" val="0"/>
                        </a:ext>
                      </a:extLst>
                    </a:blip>
                    <a:stretch>
                      <a:fillRect/>
                    </a:stretch>
                  </pic:blipFill>
                  <pic:spPr>
                    <a:xfrm>
                      <a:off x="0" y="0"/>
                      <a:ext cx="5274310" cy="761365"/>
                    </a:xfrm>
                    <a:prstGeom prst="rect">
                      <a:avLst/>
                    </a:prstGeom>
                  </pic:spPr>
                </pic:pic>
              </a:graphicData>
            </a:graphic>
          </wp:inline>
        </w:drawing>
      </w:r>
    </w:p>
    <w:p w14:paraId="6FB95F2D" w14:textId="0E9FE595" w:rsidR="00885974" w:rsidRDefault="00885974" w:rsidP="00BA25F9">
      <w:pPr>
        <w:jc w:val="center"/>
      </w:pPr>
      <w:r>
        <w:t xml:space="preserve">Afin de permettre un accès </w:t>
      </w:r>
      <w:r w:rsidR="007D1AFB">
        <w:t>externe</w:t>
      </w:r>
      <w:r>
        <w:t>, on établit une règle http vers l’adresse IP du serveur</w:t>
      </w:r>
      <w:r w:rsidR="007D1AFB">
        <w:t>.</w:t>
      </w:r>
    </w:p>
    <w:p w14:paraId="28F7C50C" w14:textId="77777777" w:rsidR="00885974" w:rsidRDefault="00885974" w:rsidP="00BA25F9">
      <w:pPr>
        <w:jc w:val="center"/>
      </w:pPr>
    </w:p>
    <w:p w14:paraId="2B36D188" w14:textId="77777777" w:rsidR="00885974" w:rsidRDefault="00885974" w:rsidP="00BA25F9">
      <w:pPr>
        <w:jc w:val="center"/>
      </w:pPr>
    </w:p>
    <w:p w14:paraId="47432A9C" w14:textId="444F2477" w:rsidR="00BA25F9" w:rsidRDefault="00BA25F9" w:rsidP="00BA25F9">
      <w:pPr>
        <w:jc w:val="center"/>
      </w:pPr>
      <w:r w:rsidRPr="00F004C1">
        <w:rPr>
          <w:noProof/>
        </w:rPr>
        <w:drawing>
          <wp:inline distT="0" distB="0" distL="0" distR="0" wp14:anchorId="414E00E4" wp14:editId="0F024216">
            <wp:extent cx="4908873" cy="3306665"/>
            <wp:effectExtent l="0" t="0" r="6350" b="8255"/>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43"/>
                    <a:stretch>
                      <a:fillRect/>
                    </a:stretch>
                  </pic:blipFill>
                  <pic:spPr>
                    <a:xfrm>
                      <a:off x="0" y="0"/>
                      <a:ext cx="4928040" cy="3319576"/>
                    </a:xfrm>
                    <a:prstGeom prst="rect">
                      <a:avLst/>
                    </a:prstGeom>
                  </pic:spPr>
                </pic:pic>
              </a:graphicData>
            </a:graphic>
          </wp:inline>
        </w:drawing>
      </w:r>
    </w:p>
    <w:p w14:paraId="76C68952" w14:textId="5AC11630" w:rsidR="00BA25F9" w:rsidRDefault="00BA25F9" w:rsidP="00BA25F9">
      <w:pPr>
        <w:ind w:left="113" w:right="113"/>
        <w:jc w:val="center"/>
        <w:rPr>
          <w:sz w:val="24"/>
          <w:szCs w:val="24"/>
        </w:rPr>
      </w:pPr>
      <w:r w:rsidRPr="005F52D2">
        <w:rPr>
          <w:sz w:val="24"/>
          <w:szCs w:val="24"/>
        </w:rPr>
        <w:t xml:space="preserve">En appuyant sur le logo </w:t>
      </w:r>
      <w:proofErr w:type="spellStart"/>
      <w:r w:rsidRPr="005F52D2">
        <w:rPr>
          <w:sz w:val="24"/>
          <w:szCs w:val="24"/>
        </w:rPr>
        <w:t>P</w:t>
      </w:r>
      <w:r w:rsidR="00A26E02">
        <w:rPr>
          <w:sz w:val="24"/>
          <w:szCs w:val="24"/>
        </w:rPr>
        <w:t>F</w:t>
      </w:r>
      <w:r w:rsidRPr="005F52D2">
        <w:rPr>
          <w:sz w:val="24"/>
          <w:szCs w:val="24"/>
        </w:rPr>
        <w:t>Sense</w:t>
      </w:r>
      <w:proofErr w:type="spellEnd"/>
      <w:r w:rsidRPr="005F52D2">
        <w:rPr>
          <w:sz w:val="24"/>
          <w:szCs w:val="24"/>
        </w:rPr>
        <w:t xml:space="preserve"> en haut </w:t>
      </w:r>
      <w:proofErr w:type="spellStart"/>
      <w:r w:rsidRPr="005F52D2">
        <w:rPr>
          <w:sz w:val="24"/>
          <w:szCs w:val="24"/>
        </w:rPr>
        <w:t>a</w:t>
      </w:r>
      <w:proofErr w:type="spellEnd"/>
      <w:r w:rsidRPr="005F52D2">
        <w:rPr>
          <w:sz w:val="24"/>
          <w:szCs w:val="24"/>
        </w:rPr>
        <w:t xml:space="preserve"> gauche, vous accédez au récapitulatif de votre pare-feu avec en bas à droite les règles d’interfaces que nous avons programmées.</w:t>
      </w:r>
    </w:p>
    <w:p w14:paraId="7DE74E3A" w14:textId="77777777" w:rsidR="00241AFE" w:rsidRDefault="00241AFE" w:rsidP="00241AFE">
      <w:pPr>
        <w:spacing w:after="0"/>
        <w:ind w:left="67"/>
        <w:jc w:val="center"/>
      </w:pPr>
    </w:p>
    <w:p w14:paraId="2DB0F13F" w14:textId="77777777" w:rsidR="00241AFE" w:rsidRDefault="00241AFE" w:rsidP="00241AFE">
      <w:pPr>
        <w:spacing w:after="92"/>
        <w:ind w:left="67"/>
        <w:jc w:val="center"/>
      </w:pPr>
      <w:r>
        <w:rPr>
          <w:rFonts w:ascii="Microsoft Sans Serif" w:eastAsia="Microsoft Sans Serif" w:hAnsi="Microsoft Sans Serif" w:cs="Microsoft Sans Serif"/>
          <w:sz w:val="24"/>
        </w:rPr>
        <w:t xml:space="preserve"> </w:t>
      </w:r>
    </w:p>
    <w:p w14:paraId="7823CE95" w14:textId="1F730EF9" w:rsidR="00241AFE" w:rsidRDefault="00241AFE" w:rsidP="00241AFE">
      <w:pPr>
        <w:spacing w:after="86"/>
        <w:ind w:right="785"/>
        <w:jc w:val="center"/>
      </w:pPr>
      <w:r>
        <w:rPr>
          <w:noProof/>
        </w:rPr>
        <w:lastRenderedPageBreak/>
        <w:drawing>
          <wp:inline distT="0" distB="0" distL="0" distR="0" wp14:anchorId="729C69F8" wp14:editId="6228C906">
            <wp:extent cx="5138057" cy="3210288"/>
            <wp:effectExtent l="0" t="0" r="5715" b="9525"/>
            <wp:docPr id="663" name="Picture 663"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63" name="Picture 663" descr="Une image contenant texte&#10;&#10;Description générée automatiquement"/>
                    <pic:cNvPicPr/>
                  </pic:nvPicPr>
                  <pic:blipFill>
                    <a:blip r:embed="rId44"/>
                    <a:stretch>
                      <a:fillRect/>
                    </a:stretch>
                  </pic:blipFill>
                  <pic:spPr>
                    <a:xfrm>
                      <a:off x="0" y="0"/>
                      <a:ext cx="5161523" cy="3224950"/>
                    </a:xfrm>
                    <a:prstGeom prst="rect">
                      <a:avLst/>
                    </a:prstGeom>
                  </pic:spPr>
                </pic:pic>
              </a:graphicData>
            </a:graphic>
          </wp:inline>
        </w:drawing>
      </w:r>
    </w:p>
    <w:p w14:paraId="2874C941" w14:textId="2A85A648" w:rsidR="00241AFE" w:rsidRDefault="00241AFE" w:rsidP="000B1DFC">
      <w:pPr>
        <w:spacing w:after="10" w:line="249" w:lineRule="auto"/>
        <w:ind w:left="189" w:hanging="10"/>
        <w:jc w:val="center"/>
      </w:pPr>
      <w:r>
        <w:rPr>
          <w:rFonts w:ascii="Microsoft Sans Serif" w:eastAsia="Microsoft Sans Serif" w:hAnsi="Microsoft Sans Serif" w:cs="Microsoft Sans Serif"/>
          <w:sz w:val="24"/>
        </w:rPr>
        <w:t>Une fois ces étapes passées, nous allons configurer notre adresse IP de notre LAN. Pour ce faire taper « 2 »</w:t>
      </w:r>
      <w:r w:rsidR="000B1DFC">
        <w:t xml:space="preserve"> </w:t>
      </w:r>
      <w:r>
        <w:rPr>
          <w:rFonts w:ascii="Microsoft Sans Serif" w:eastAsia="Microsoft Sans Serif" w:hAnsi="Microsoft Sans Serif" w:cs="Microsoft Sans Serif"/>
          <w:sz w:val="24"/>
        </w:rPr>
        <w:t>dans l’interface de commande du pare-feu</w:t>
      </w:r>
    </w:p>
    <w:p w14:paraId="3CFCA088" w14:textId="74CF5640" w:rsidR="00241AFE" w:rsidRDefault="00241AFE" w:rsidP="008216D0">
      <w:pPr>
        <w:spacing w:after="86"/>
        <w:ind w:right="770"/>
        <w:jc w:val="center"/>
      </w:pPr>
      <w:r>
        <w:rPr>
          <w:noProof/>
        </w:rPr>
        <w:drawing>
          <wp:inline distT="0" distB="0" distL="0" distR="0" wp14:anchorId="38C4AC41" wp14:editId="6EE58F3F">
            <wp:extent cx="5458458" cy="3312160"/>
            <wp:effectExtent l="0" t="0" r="9525" b="2540"/>
            <wp:docPr id="665" name="Picture 665"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65" name="Picture 665" descr="Une image contenant texte&#10;&#10;Description générée automatiquement"/>
                    <pic:cNvPicPr/>
                  </pic:nvPicPr>
                  <pic:blipFill>
                    <a:blip r:embed="rId45"/>
                    <a:stretch>
                      <a:fillRect/>
                    </a:stretch>
                  </pic:blipFill>
                  <pic:spPr>
                    <a:xfrm>
                      <a:off x="0" y="0"/>
                      <a:ext cx="5487180" cy="3329589"/>
                    </a:xfrm>
                    <a:prstGeom prst="rect">
                      <a:avLst/>
                    </a:prstGeom>
                  </pic:spPr>
                </pic:pic>
              </a:graphicData>
            </a:graphic>
          </wp:inline>
        </w:drawing>
      </w:r>
    </w:p>
    <w:p w14:paraId="512CB874" w14:textId="38C2A052" w:rsidR="008216D0" w:rsidRDefault="008216D0" w:rsidP="008216D0">
      <w:pPr>
        <w:spacing w:after="86"/>
        <w:ind w:right="770"/>
        <w:jc w:val="center"/>
      </w:pPr>
      <w:r>
        <w:t>Après avoir rentré la nouvelle adresse IP, et le sous-réseau. Taper « Entrer » pour passer la configuration IPv4 du WAN</w:t>
      </w:r>
    </w:p>
    <w:p w14:paraId="42A7619D" w14:textId="24055B58" w:rsidR="00241AFE" w:rsidRDefault="00241AFE" w:rsidP="00241AFE">
      <w:pPr>
        <w:spacing w:after="92"/>
        <w:ind w:left="5953"/>
        <w:jc w:val="center"/>
      </w:pPr>
    </w:p>
    <w:p w14:paraId="19A7C84C" w14:textId="77777777" w:rsidR="00271909" w:rsidRDefault="00271909" w:rsidP="008216D0">
      <w:pPr>
        <w:spacing w:after="86"/>
        <w:ind w:right="754"/>
        <w:jc w:val="center"/>
      </w:pPr>
    </w:p>
    <w:p w14:paraId="418A6192" w14:textId="77777777" w:rsidR="00271909" w:rsidRDefault="00271909" w:rsidP="008216D0">
      <w:pPr>
        <w:spacing w:after="86"/>
        <w:ind w:right="754"/>
        <w:jc w:val="center"/>
      </w:pPr>
    </w:p>
    <w:p w14:paraId="1B2CF59D" w14:textId="77777777" w:rsidR="00271909" w:rsidRDefault="00271909" w:rsidP="008216D0">
      <w:pPr>
        <w:spacing w:after="86"/>
        <w:ind w:right="754"/>
        <w:jc w:val="center"/>
      </w:pPr>
    </w:p>
    <w:p w14:paraId="25FADD0C" w14:textId="74CDEDE9" w:rsidR="00241AFE" w:rsidRDefault="00241AFE" w:rsidP="008216D0">
      <w:pPr>
        <w:spacing w:after="86"/>
        <w:ind w:right="754"/>
        <w:jc w:val="center"/>
      </w:pPr>
      <w:r>
        <w:rPr>
          <w:noProof/>
        </w:rPr>
        <w:drawing>
          <wp:inline distT="0" distB="0" distL="0" distR="0" wp14:anchorId="66C51391" wp14:editId="22BBAD20">
            <wp:extent cx="5394960" cy="1920240"/>
            <wp:effectExtent l="0" t="0" r="0" b="3810"/>
            <wp:docPr id="683" name="Picture 683"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83" name="Picture 683" descr="Une image contenant texte&#10;&#10;Description générée automatiquement"/>
                    <pic:cNvPicPr/>
                  </pic:nvPicPr>
                  <pic:blipFill>
                    <a:blip r:embed="rId46"/>
                    <a:stretch>
                      <a:fillRect/>
                    </a:stretch>
                  </pic:blipFill>
                  <pic:spPr>
                    <a:xfrm>
                      <a:off x="0" y="0"/>
                      <a:ext cx="5394960" cy="1920240"/>
                    </a:xfrm>
                    <a:prstGeom prst="rect">
                      <a:avLst/>
                    </a:prstGeom>
                  </pic:spPr>
                </pic:pic>
              </a:graphicData>
            </a:graphic>
          </wp:inline>
        </w:drawing>
      </w:r>
    </w:p>
    <w:p w14:paraId="133D635C" w14:textId="6756141D" w:rsidR="008216D0" w:rsidRDefault="008216D0" w:rsidP="008216D0">
      <w:pPr>
        <w:spacing w:after="86"/>
        <w:ind w:right="754"/>
        <w:jc w:val="center"/>
      </w:pPr>
      <w:r>
        <w:t>Pas besoin non plus de configuration du l’IPv6, taper « Entrer » pour passer</w:t>
      </w:r>
      <w:r w:rsidR="00833339">
        <w:t>. Nul besoin de « </w:t>
      </w:r>
      <w:proofErr w:type="spellStart"/>
      <w:r w:rsidR="00833339">
        <w:t>webConfigurator</w:t>
      </w:r>
      <w:proofErr w:type="spellEnd"/>
      <w:r w:rsidR="00833339">
        <w:t xml:space="preserve"> </w:t>
      </w:r>
      <w:proofErr w:type="spellStart"/>
      <w:r w:rsidR="00833339">
        <w:t>protocol</w:t>
      </w:r>
      <w:proofErr w:type="spellEnd"/>
      <w:r w:rsidR="00833339">
        <w:t> » également.</w:t>
      </w:r>
    </w:p>
    <w:p w14:paraId="5DB7D276" w14:textId="77777777" w:rsidR="000B1DFC" w:rsidRDefault="000B1DFC" w:rsidP="00241AFE">
      <w:pPr>
        <w:spacing w:after="0" w:line="382" w:lineRule="auto"/>
        <w:ind w:left="5953" w:right="5886"/>
        <w:jc w:val="center"/>
      </w:pPr>
    </w:p>
    <w:p w14:paraId="49C613B5" w14:textId="77777777" w:rsidR="00885974" w:rsidRDefault="00885974" w:rsidP="00833339">
      <w:pPr>
        <w:spacing w:after="86"/>
        <w:ind w:right="770"/>
        <w:jc w:val="center"/>
      </w:pPr>
    </w:p>
    <w:p w14:paraId="3C45033D" w14:textId="77777777" w:rsidR="00885974" w:rsidRDefault="00885974" w:rsidP="00833339">
      <w:pPr>
        <w:spacing w:after="86"/>
        <w:ind w:right="770"/>
        <w:jc w:val="center"/>
      </w:pPr>
    </w:p>
    <w:p w14:paraId="35BD4E59" w14:textId="77777777" w:rsidR="00885974" w:rsidRDefault="00885974" w:rsidP="00833339">
      <w:pPr>
        <w:spacing w:after="86"/>
        <w:ind w:right="770"/>
        <w:jc w:val="center"/>
      </w:pPr>
    </w:p>
    <w:p w14:paraId="7CCC9934" w14:textId="77777777" w:rsidR="00885974" w:rsidRDefault="00885974" w:rsidP="00833339">
      <w:pPr>
        <w:spacing w:after="86"/>
        <w:ind w:right="770"/>
        <w:jc w:val="center"/>
      </w:pPr>
    </w:p>
    <w:p w14:paraId="39F1781A" w14:textId="77777777" w:rsidR="00885974" w:rsidRDefault="00885974" w:rsidP="00833339">
      <w:pPr>
        <w:spacing w:after="86"/>
        <w:ind w:right="770"/>
        <w:jc w:val="center"/>
      </w:pPr>
    </w:p>
    <w:p w14:paraId="383AC2C1" w14:textId="77777777" w:rsidR="00885974" w:rsidRDefault="00885974" w:rsidP="00833339">
      <w:pPr>
        <w:spacing w:after="86"/>
        <w:ind w:right="770"/>
        <w:jc w:val="center"/>
      </w:pPr>
    </w:p>
    <w:p w14:paraId="0373A880" w14:textId="7F99540F" w:rsidR="00241AFE" w:rsidRDefault="00241AFE" w:rsidP="00833339">
      <w:pPr>
        <w:spacing w:after="86"/>
        <w:ind w:right="770"/>
        <w:jc w:val="center"/>
      </w:pPr>
      <w:r>
        <w:rPr>
          <w:noProof/>
        </w:rPr>
        <w:drawing>
          <wp:inline distT="0" distB="0" distL="0" distR="0" wp14:anchorId="7B0887F5" wp14:editId="6B9F75D9">
            <wp:extent cx="5412740" cy="1450841"/>
            <wp:effectExtent l="0" t="0" r="0" b="0"/>
            <wp:docPr id="685" name="Picture 685"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85" name="Picture 685" descr="Une image contenant texte&#10;&#10;Description générée automatiquement"/>
                    <pic:cNvPicPr/>
                  </pic:nvPicPr>
                  <pic:blipFill>
                    <a:blip r:embed="rId47"/>
                    <a:stretch>
                      <a:fillRect/>
                    </a:stretch>
                  </pic:blipFill>
                  <pic:spPr>
                    <a:xfrm>
                      <a:off x="0" y="0"/>
                      <a:ext cx="5487206" cy="1470801"/>
                    </a:xfrm>
                    <a:prstGeom prst="rect">
                      <a:avLst/>
                    </a:prstGeom>
                  </pic:spPr>
                </pic:pic>
              </a:graphicData>
            </a:graphic>
          </wp:inline>
        </w:drawing>
      </w:r>
    </w:p>
    <w:p w14:paraId="3362E670" w14:textId="6C0ACB1C" w:rsidR="00833339" w:rsidRDefault="00833339" w:rsidP="00833339">
      <w:pPr>
        <w:spacing w:after="86"/>
        <w:ind w:right="770"/>
        <w:jc w:val="center"/>
      </w:pPr>
      <w:r>
        <w:t>Patienter le temps de finition de la configuration, taper « Entrer » ensuite</w:t>
      </w:r>
    </w:p>
    <w:p w14:paraId="552AB3E1" w14:textId="77777777" w:rsidR="00885974" w:rsidRDefault="00885974" w:rsidP="00241AFE">
      <w:pPr>
        <w:spacing w:after="86"/>
        <w:ind w:right="811"/>
        <w:jc w:val="center"/>
      </w:pPr>
    </w:p>
    <w:p w14:paraId="58DC196F" w14:textId="77777777" w:rsidR="00885974" w:rsidRDefault="00885974" w:rsidP="00241AFE">
      <w:pPr>
        <w:spacing w:after="86"/>
        <w:ind w:right="811"/>
        <w:jc w:val="center"/>
      </w:pPr>
    </w:p>
    <w:p w14:paraId="5F418850" w14:textId="77777777" w:rsidR="00885974" w:rsidRDefault="00885974" w:rsidP="00885974">
      <w:pPr>
        <w:spacing w:after="86"/>
        <w:ind w:right="811"/>
      </w:pPr>
    </w:p>
    <w:p w14:paraId="0713E961" w14:textId="4A2A9922" w:rsidR="00241AFE" w:rsidRDefault="00241AFE" w:rsidP="00241AFE">
      <w:pPr>
        <w:spacing w:after="86"/>
        <w:ind w:right="811"/>
        <w:jc w:val="center"/>
      </w:pPr>
      <w:r>
        <w:rPr>
          <w:noProof/>
        </w:rPr>
        <w:lastRenderedPageBreak/>
        <w:drawing>
          <wp:inline distT="0" distB="0" distL="0" distR="0" wp14:anchorId="7D436AA2" wp14:editId="36E496FF">
            <wp:extent cx="5444490" cy="3223642"/>
            <wp:effectExtent l="0" t="0" r="3810" b="0"/>
            <wp:docPr id="687" name="Picture 687"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87" name="Picture 687" descr="Une image contenant texte&#10;&#10;Description générée automatiquement"/>
                    <pic:cNvPicPr/>
                  </pic:nvPicPr>
                  <pic:blipFill>
                    <a:blip r:embed="rId48"/>
                    <a:stretch>
                      <a:fillRect/>
                    </a:stretch>
                  </pic:blipFill>
                  <pic:spPr>
                    <a:xfrm>
                      <a:off x="0" y="0"/>
                      <a:ext cx="5469878" cy="3238674"/>
                    </a:xfrm>
                    <a:prstGeom prst="rect">
                      <a:avLst/>
                    </a:prstGeom>
                  </pic:spPr>
                </pic:pic>
              </a:graphicData>
            </a:graphic>
          </wp:inline>
        </w:drawing>
      </w:r>
    </w:p>
    <w:p w14:paraId="6725F112" w14:textId="359E36AD" w:rsidR="00993F9E" w:rsidRDefault="00993F9E" w:rsidP="00241AFE">
      <w:pPr>
        <w:spacing w:after="86"/>
        <w:ind w:right="811"/>
        <w:jc w:val="center"/>
      </w:pPr>
    </w:p>
    <w:p w14:paraId="6A9CB1D4" w14:textId="185EFD3E" w:rsidR="00885974" w:rsidRDefault="00833339" w:rsidP="00885974">
      <w:pPr>
        <w:spacing w:after="86"/>
        <w:ind w:right="811"/>
        <w:jc w:val="center"/>
      </w:pPr>
      <w:r>
        <w:t>Ca y est, votre LAN est configurée</w:t>
      </w:r>
      <w:r w:rsidR="007E633A">
        <w:t> !!!</w:t>
      </w:r>
    </w:p>
    <w:p w14:paraId="107AE03A" w14:textId="54F8CF1C" w:rsidR="00993F9E" w:rsidRDefault="00993F9E" w:rsidP="00241AFE">
      <w:pPr>
        <w:spacing w:after="86"/>
        <w:ind w:right="811"/>
        <w:jc w:val="center"/>
      </w:pPr>
    </w:p>
    <w:p w14:paraId="682E4E4B" w14:textId="439468A1" w:rsidR="00993F9E" w:rsidRDefault="00993F9E" w:rsidP="00993F9E">
      <w:pPr>
        <w:spacing w:after="86"/>
        <w:ind w:right="811"/>
        <w:rPr>
          <w:sz w:val="28"/>
          <w:szCs w:val="28"/>
        </w:rPr>
      </w:pPr>
      <w:r w:rsidRPr="00993F9E">
        <w:rPr>
          <w:sz w:val="28"/>
          <w:szCs w:val="28"/>
        </w:rPr>
        <w:t>Tableau de filtrage</w:t>
      </w:r>
      <w:r>
        <w:rPr>
          <w:sz w:val="28"/>
          <w:szCs w:val="28"/>
        </w:rPr>
        <w:t> :</w:t>
      </w:r>
    </w:p>
    <w:p w14:paraId="2F7EC0C1" w14:textId="0D41FA1F" w:rsidR="00993F9E" w:rsidRDefault="00993F9E" w:rsidP="00993F9E">
      <w:pPr>
        <w:spacing w:after="86"/>
        <w:ind w:right="811"/>
        <w:rPr>
          <w:sz w:val="28"/>
          <w:szCs w:val="28"/>
        </w:rPr>
      </w:pPr>
      <w:r>
        <w:rPr>
          <w:sz w:val="28"/>
          <w:szCs w:val="28"/>
        </w:rPr>
        <w:t>Règles LAN :</w:t>
      </w:r>
    </w:p>
    <w:p w14:paraId="37252678" w14:textId="033C6803" w:rsidR="00993F9E" w:rsidRDefault="00993F9E" w:rsidP="00993F9E">
      <w:pPr>
        <w:spacing w:after="86"/>
        <w:ind w:right="811"/>
        <w:rPr>
          <w:sz w:val="28"/>
          <w:szCs w:val="28"/>
        </w:rPr>
      </w:pPr>
      <w:r w:rsidRPr="00131295">
        <w:rPr>
          <w:noProof/>
        </w:rPr>
        <w:drawing>
          <wp:inline distT="0" distB="0" distL="0" distR="0" wp14:anchorId="18E61081" wp14:editId="2992E3DD">
            <wp:extent cx="5274310" cy="847076"/>
            <wp:effectExtent l="0" t="0" r="2540" b="0"/>
            <wp:docPr id="85" name="Image 8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9"/>
                    <a:stretch>
                      <a:fillRect/>
                    </a:stretch>
                  </pic:blipFill>
                  <pic:spPr>
                    <a:xfrm>
                      <a:off x="0" y="0"/>
                      <a:ext cx="5274310" cy="847076"/>
                    </a:xfrm>
                    <a:prstGeom prst="rect">
                      <a:avLst/>
                    </a:prstGeom>
                  </pic:spPr>
                </pic:pic>
              </a:graphicData>
            </a:graphic>
          </wp:inline>
        </w:drawing>
      </w:r>
    </w:p>
    <w:p w14:paraId="3F6EDC95" w14:textId="58768D81" w:rsidR="00993F9E" w:rsidRDefault="00993F9E" w:rsidP="00993F9E">
      <w:pPr>
        <w:spacing w:after="86"/>
        <w:ind w:right="811"/>
        <w:rPr>
          <w:sz w:val="28"/>
          <w:szCs w:val="28"/>
        </w:rPr>
      </w:pPr>
      <w:r>
        <w:rPr>
          <w:sz w:val="28"/>
          <w:szCs w:val="28"/>
        </w:rPr>
        <w:t>Règles WAN :</w:t>
      </w:r>
    </w:p>
    <w:p w14:paraId="338DE72F" w14:textId="3E2A678A" w:rsidR="00241AFE" w:rsidRDefault="00993F9E" w:rsidP="00885974">
      <w:pPr>
        <w:spacing w:after="86"/>
        <w:ind w:right="811"/>
        <w:rPr>
          <w:sz w:val="28"/>
          <w:szCs w:val="28"/>
        </w:rPr>
      </w:pPr>
      <w:r w:rsidRPr="00131295">
        <w:rPr>
          <w:noProof/>
        </w:rPr>
        <w:drawing>
          <wp:inline distT="0" distB="0" distL="0" distR="0" wp14:anchorId="26BBA3CD" wp14:editId="0B40A4FD">
            <wp:extent cx="5274310" cy="763356"/>
            <wp:effectExtent l="0" t="0" r="254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63356"/>
                    </a:xfrm>
                    <a:prstGeom prst="rect">
                      <a:avLst/>
                    </a:prstGeom>
                  </pic:spPr>
                </pic:pic>
              </a:graphicData>
            </a:graphic>
          </wp:inline>
        </w:drawing>
      </w:r>
    </w:p>
    <w:p w14:paraId="7BD2EC86" w14:textId="65C8D740" w:rsidR="00885974" w:rsidRDefault="00885974" w:rsidP="00885974">
      <w:pPr>
        <w:spacing w:after="86"/>
        <w:ind w:right="811"/>
        <w:rPr>
          <w:sz w:val="28"/>
          <w:szCs w:val="28"/>
        </w:rPr>
      </w:pPr>
    </w:p>
    <w:p w14:paraId="64F694C7" w14:textId="62B69106" w:rsidR="00885974" w:rsidRDefault="00885974" w:rsidP="00885974">
      <w:pPr>
        <w:spacing w:after="86"/>
        <w:ind w:right="811"/>
        <w:rPr>
          <w:sz w:val="28"/>
          <w:szCs w:val="28"/>
        </w:rPr>
      </w:pPr>
    </w:p>
    <w:p w14:paraId="10E68141" w14:textId="75F94791" w:rsidR="00885974" w:rsidRDefault="00885974" w:rsidP="00885974">
      <w:pPr>
        <w:spacing w:after="86"/>
        <w:ind w:right="811"/>
        <w:rPr>
          <w:sz w:val="28"/>
          <w:szCs w:val="28"/>
        </w:rPr>
      </w:pPr>
    </w:p>
    <w:p w14:paraId="773B8547" w14:textId="4174DB85" w:rsidR="00885974" w:rsidRDefault="00885974" w:rsidP="00885974">
      <w:pPr>
        <w:spacing w:after="86"/>
        <w:ind w:right="811"/>
        <w:rPr>
          <w:sz w:val="28"/>
          <w:szCs w:val="28"/>
        </w:rPr>
      </w:pPr>
    </w:p>
    <w:p w14:paraId="3B16585B" w14:textId="63486922" w:rsidR="00885974" w:rsidRDefault="00885974" w:rsidP="00885974">
      <w:pPr>
        <w:spacing w:after="86"/>
        <w:ind w:right="811"/>
        <w:rPr>
          <w:sz w:val="28"/>
          <w:szCs w:val="28"/>
        </w:rPr>
      </w:pPr>
    </w:p>
    <w:p w14:paraId="7BB8B6D0" w14:textId="77777777" w:rsidR="00885974" w:rsidRPr="00885974" w:rsidRDefault="00885974" w:rsidP="00885974">
      <w:pPr>
        <w:spacing w:after="86"/>
        <w:ind w:right="811"/>
        <w:rPr>
          <w:sz w:val="28"/>
          <w:szCs w:val="28"/>
        </w:rPr>
      </w:pPr>
    </w:p>
    <w:p w14:paraId="14F0D1A6" w14:textId="192AE8B3" w:rsidR="00241AFE" w:rsidRDefault="00241AFE" w:rsidP="000B1DFC">
      <w:pPr>
        <w:pStyle w:val="Listepuces"/>
        <w:numPr>
          <w:ilvl w:val="0"/>
          <w:numId w:val="1"/>
        </w:numPr>
        <w:jc w:val="center"/>
        <w:rPr>
          <w:sz w:val="32"/>
          <w:szCs w:val="32"/>
        </w:rPr>
      </w:pPr>
      <w:r w:rsidRPr="0066162E">
        <w:rPr>
          <w:sz w:val="32"/>
          <w:szCs w:val="32"/>
        </w:rPr>
        <w:lastRenderedPageBreak/>
        <w:t>Configuration des Clients</w:t>
      </w:r>
    </w:p>
    <w:p w14:paraId="1E2DD181" w14:textId="77777777" w:rsidR="00993F9E" w:rsidRDefault="00993F9E" w:rsidP="000B1DFC">
      <w:pPr>
        <w:pStyle w:val="Listepuces"/>
        <w:numPr>
          <w:ilvl w:val="0"/>
          <w:numId w:val="0"/>
        </w:numPr>
        <w:jc w:val="center"/>
        <w:rPr>
          <w:sz w:val="32"/>
          <w:szCs w:val="32"/>
        </w:rPr>
      </w:pPr>
    </w:p>
    <w:p w14:paraId="72A0CD1A" w14:textId="2C7B81AF" w:rsidR="00993F9E" w:rsidRPr="00993F9E" w:rsidRDefault="00993F9E" w:rsidP="000B1DFC">
      <w:pPr>
        <w:pStyle w:val="Listepuces"/>
        <w:numPr>
          <w:ilvl w:val="0"/>
          <w:numId w:val="0"/>
        </w:numPr>
        <w:jc w:val="center"/>
        <w:rPr>
          <w:sz w:val="28"/>
          <w:szCs w:val="28"/>
        </w:rPr>
      </w:pPr>
      <w:r w:rsidRPr="00993F9E">
        <w:rPr>
          <w:sz w:val="28"/>
          <w:szCs w:val="28"/>
        </w:rPr>
        <w:t>Dans cette partie, nous allons traité de la configuration nécessaire aux machine clients de notre sous-réseau.</w:t>
      </w:r>
    </w:p>
    <w:p w14:paraId="79D1736C" w14:textId="77777777" w:rsidR="00126947" w:rsidRPr="00241AFE" w:rsidRDefault="00126947" w:rsidP="000B1DFC">
      <w:pPr>
        <w:pStyle w:val="Listepuces"/>
        <w:numPr>
          <w:ilvl w:val="0"/>
          <w:numId w:val="0"/>
        </w:numPr>
        <w:ind w:left="720" w:hanging="360"/>
        <w:jc w:val="center"/>
        <w:rPr>
          <w:sz w:val="32"/>
          <w:szCs w:val="32"/>
        </w:rPr>
      </w:pPr>
    </w:p>
    <w:p w14:paraId="61F32ED8" w14:textId="3219733B" w:rsidR="00241AFE" w:rsidRDefault="00241AFE" w:rsidP="000B1DFC">
      <w:pPr>
        <w:spacing w:after="120"/>
        <w:ind w:left="17" w:right="3" w:hanging="10"/>
        <w:jc w:val="center"/>
        <w:rPr>
          <w:rFonts w:ascii="Microsoft Sans Serif" w:eastAsia="Microsoft Sans Serif" w:hAnsi="Microsoft Sans Serif" w:cs="Microsoft Sans Serif"/>
          <w:sz w:val="24"/>
          <w:szCs w:val="24"/>
          <w:u w:val="single" w:color="000000"/>
        </w:rPr>
      </w:pPr>
      <w:r w:rsidRPr="00241AFE">
        <w:rPr>
          <w:rFonts w:ascii="Microsoft Sans Serif" w:eastAsia="Microsoft Sans Serif" w:hAnsi="Microsoft Sans Serif" w:cs="Microsoft Sans Serif"/>
          <w:sz w:val="24"/>
          <w:szCs w:val="24"/>
          <w:u w:val="single" w:color="000000"/>
        </w:rPr>
        <w:t>SOUS WINDOWS</w:t>
      </w:r>
    </w:p>
    <w:p w14:paraId="15667BA6" w14:textId="77777777" w:rsidR="00241AFE" w:rsidRPr="00241AFE" w:rsidRDefault="00241AFE" w:rsidP="00241AFE">
      <w:pPr>
        <w:spacing w:after="120"/>
        <w:ind w:left="17" w:right="3" w:hanging="10"/>
        <w:rPr>
          <w:sz w:val="24"/>
          <w:szCs w:val="24"/>
        </w:rPr>
      </w:pPr>
    </w:p>
    <w:p w14:paraId="49591246" w14:textId="45D7B9F9" w:rsidR="00241AFE" w:rsidRDefault="00241AFE" w:rsidP="00241AFE">
      <w:pPr>
        <w:spacing w:after="88"/>
        <w:ind w:right="1354"/>
        <w:jc w:val="center"/>
      </w:pPr>
      <w:r>
        <w:rPr>
          <w:noProof/>
        </w:rPr>
        <w:drawing>
          <wp:inline distT="0" distB="0" distL="0" distR="0" wp14:anchorId="34D85552" wp14:editId="6A4DF591">
            <wp:extent cx="5745227" cy="3587750"/>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51"/>
                    <a:stretch>
                      <a:fillRect/>
                    </a:stretch>
                  </pic:blipFill>
                  <pic:spPr>
                    <a:xfrm>
                      <a:off x="0" y="0"/>
                      <a:ext cx="5745227" cy="3587750"/>
                    </a:xfrm>
                    <a:prstGeom prst="rect">
                      <a:avLst/>
                    </a:prstGeom>
                  </pic:spPr>
                </pic:pic>
              </a:graphicData>
            </a:graphic>
          </wp:inline>
        </w:drawing>
      </w:r>
    </w:p>
    <w:p w14:paraId="791EE04B" w14:textId="00065569" w:rsidR="00241AFE" w:rsidRDefault="00241AFE" w:rsidP="00241AFE">
      <w:pPr>
        <w:spacing w:after="101" w:line="249" w:lineRule="auto"/>
        <w:ind w:left="141" w:right="130" w:hanging="10"/>
        <w:jc w:val="center"/>
      </w:pPr>
      <w:r>
        <w:rPr>
          <w:rFonts w:ascii="Microsoft Sans Serif" w:eastAsia="Microsoft Sans Serif" w:hAnsi="Microsoft Sans Serif" w:cs="Microsoft Sans Serif"/>
          <w:sz w:val="24"/>
        </w:rPr>
        <w:t>Aller dans les paramètres</w:t>
      </w:r>
    </w:p>
    <w:p w14:paraId="308F876C" w14:textId="0E07495B" w:rsidR="00241AFE" w:rsidRDefault="00241AFE" w:rsidP="00241AFE">
      <w:pPr>
        <w:spacing w:after="86"/>
        <w:ind w:right="1428"/>
        <w:jc w:val="center"/>
      </w:pPr>
      <w:r>
        <w:rPr>
          <w:noProof/>
        </w:rPr>
        <w:lastRenderedPageBreak/>
        <w:drawing>
          <wp:inline distT="0" distB="0" distL="0" distR="0" wp14:anchorId="4BD2A027" wp14:editId="24C2EE60">
            <wp:extent cx="4702629" cy="3658778"/>
            <wp:effectExtent l="0" t="0" r="3175" b="0"/>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52"/>
                    <a:stretch>
                      <a:fillRect/>
                    </a:stretch>
                  </pic:blipFill>
                  <pic:spPr>
                    <a:xfrm>
                      <a:off x="0" y="0"/>
                      <a:ext cx="4721886" cy="3673760"/>
                    </a:xfrm>
                    <a:prstGeom prst="rect">
                      <a:avLst/>
                    </a:prstGeom>
                  </pic:spPr>
                </pic:pic>
              </a:graphicData>
            </a:graphic>
          </wp:inline>
        </w:drawing>
      </w:r>
    </w:p>
    <w:p w14:paraId="0D4AFC8D" w14:textId="4895E1FB" w:rsidR="00241AFE" w:rsidRDefault="00241AFE" w:rsidP="00241AFE">
      <w:pPr>
        <w:spacing w:after="149" w:line="249" w:lineRule="auto"/>
        <w:ind w:left="141" w:right="124" w:hanging="10"/>
        <w:jc w:val="center"/>
      </w:pPr>
      <w:r>
        <w:rPr>
          <w:rFonts w:ascii="Microsoft Sans Serif" w:eastAsia="Microsoft Sans Serif" w:hAnsi="Microsoft Sans Serif" w:cs="Microsoft Sans Serif"/>
          <w:sz w:val="24"/>
        </w:rPr>
        <w:t>Sélectionner « réseau et Internet »</w:t>
      </w:r>
    </w:p>
    <w:p w14:paraId="10C75730" w14:textId="390B2AFA" w:rsidR="00241AFE" w:rsidRDefault="00241AFE" w:rsidP="00241AFE">
      <w:pPr>
        <w:spacing w:after="0" w:line="381" w:lineRule="auto"/>
        <w:ind w:left="5953" w:right="5886"/>
        <w:jc w:val="center"/>
      </w:pPr>
    </w:p>
    <w:p w14:paraId="4A687520" w14:textId="7C7C8372" w:rsidR="00241AFE" w:rsidRDefault="00241AFE" w:rsidP="00241AFE">
      <w:pPr>
        <w:spacing w:after="92"/>
        <w:ind w:left="5953"/>
        <w:jc w:val="center"/>
      </w:pPr>
    </w:p>
    <w:p w14:paraId="2462184E" w14:textId="4FCBA952" w:rsidR="00241AFE" w:rsidRDefault="00241AFE" w:rsidP="00241AFE">
      <w:pPr>
        <w:spacing w:after="86"/>
        <w:ind w:right="823"/>
        <w:jc w:val="center"/>
      </w:pPr>
      <w:r>
        <w:rPr>
          <w:noProof/>
        </w:rPr>
        <w:drawing>
          <wp:inline distT="0" distB="0" distL="0" distR="0" wp14:anchorId="231921FE" wp14:editId="214A1FA5">
            <wp:extent cx="4724400" cy="3730625"/>
            <wp:effectExtent l="0" t="0" r="0" b="3175"/>
            <wp:docPr id="743" name="Picture 743"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743" name="Picture 743" descr="Une image contenant texte&#10;&#10;Description générée automatiquement"/>
                    <pic:cNvPicPr/>
                  </pic:nvPicPr>
                  <pic:blipFill>
                    <a:blip r:embed="rId53"/>
                    <a:stretch>
                      <a:fillRect/>
                    </a:stretch>
                  </pic:blipFill>
                  <pic:spPr>
                    <a:xfrm>
                      <a:off x="0" y="0"/>
                      <a:ext cx="4727310" cy="3732923"/>
                    </a:xfrm>
                    <a:prstGeom prst="rect">
                      <a:avLst/>
                    </a:prstGeom>
                  </pic:spPr>
                </pic:pic>
              </a:graphicData>
            </a:graphic>
          </wp:inline>
        </w:drawing>
      </w:r>
    </w:p>
    <w:p w14:paraId="79176DF8" w14:textId="33ACD116" w:rsidR="00241AFE" w:rsidRDefault="00241AFE" w:rsidP="000B1DFC">
      <w:pPr>
        <w:spacing w:after="149" w:line="249" w:lineRule="auto"/>
        <w:jc w:val="center"/>
      </w:pPr>
      <w:r>
        <w:rPr>
          <w:rFonts w:ascii="Microsoft Sans Serif" w:eastAsia="Microsoft Sans Serif" w:hAnsi="Microsoft Sans Serif" w:cs="Microsoft Sans Serif"/>
          <w:sz w:val="24"/>
        </w:rPr>
        <w:t>Puis aller dans « Propriétés »</w:t>
      </w:r>
    </w:p>
    <w:p w14:paraId="12E2BD9B" w14:textId="0F65ABA9" w:rsidR="00241AFE" w:rsidRDefault="00241AFE" w:rsidP="00241AFE">
      <w:pPr>
        <w:spacing w:after="86"/>
        <w:ind w:left="68"/>
        <w:jc w:val="center"/>
      </w:pPr>
      <w:r>
        <w:rPr>
          <w:noProof/>
        </w:rPr>
        <w:lastRenderedPageBreak/>
        <w:drawing>
          <wp:inline distT="0" distB="0" distL="0" distR="0" wp14:anchorId="411FF1DC" wp14:editId="2C35A1FB">
            <wp:extent cx="3222171" cy="2354109"/>
            <wp:effectExtent l="0" t="0" r="0" b="8255"/>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54"/>
                    <a:stretch>
                      <a:fillRect/>
                    </a:stretch>
                  </pic:blipFill>
                  <pic:spPr>
                    <a:xfrm>
                      <a:off x="0" y="0"/>
                      <a:ext cx="3232237" cy="2361464"/>
                    </a:xfrm>
                    <a:prstGeom prst="rect">
                      <a:avLst/>
                    </a:prstGeom>
                  </pic:spPr>
                </pic:pic>
              </a:graphicData>
            </a:graphic>
          </wp:inline>
        </w:drawing>
      </w:r>
    </w:p>
    <w:p w14:paraId="72A38CD7" w14:textId="47806511" w:rsidR="00241AFE" w:rsidRDefault="00241AFE" w:rsidP="000B1DFC">
      <w:pPr>
        <w:spacing w:after="148" w:line="249" w:lineRule="auto"/>
        <w:jc w:val="center"/>
      </w:pPr>
      <w:r>
        <w:rPr>
          <w:rFonts w:ascii="Microsoft Sans Serif" w:eastAsia="Microsoft Sans Serif" w:hAnsi="Microsoft Sans Serif" w:cs="Microsoft Sans Serif"/>
          <w:sz w:val="24"/>
        </w:rPr>
        <w:t>Ensuite sur « Modifier »</w:t>
      </w:r>
    </w:p>
    <w:p w14:paraId="23B20C9A" w14:textId="77777777" w:rsidR="000B1DFC" w:rsidRDefault="000B1DFC" w:rsidP="000B1DFC">
      <w:pPr>
        <w:spacing w:after="148" w:line="249" w:lineRule="auto"/>
      </w:pPr>
    </w:p>
    <w:p w14:paraId="075F11D7" w14:textId="10EF2EB5" w:rsidR="00241AFE" w:rsidRDefault="00241AFE" w:rsidP="00241AFE">
      <w:pPr>
        <w:spacing w:after="88"/>
        <w:ind w:right="780"/>
        <w:jc w:val="center"/>
      </w:pPr>
      <w:r>
        <w:rPr>
          <w:noProof/>
        </w:rPr>
        <w:drawing>
          <wp:inline distT="0" distB="0" distL="0" distR="0" wp14:anchorId="4FF57812" wp14:editId="37B9328D">
            <wp:extent cx="4376057" cy="3736975"/>
            <wp:effectExtent l="0" t="0" r="5715" b="0"/>
            <wp:docPr id="796" name="Picture 796"/>
            <wp:cNvGraphicFramePr/>
            <a:graphic xmlns:a="http://schemas.openxmlformats.org/drawingml/2006/main">
              <a:graphicData uri="http://schemas.openxmlformats.org/drawingml/2006/picture">
                <pic:pic xmlns:pic="http://schemas.openxmlformats.org/drawingml/2006/picture">
                  <pic:nvPicPr>
                    <pic:cNvPr id="796" name="Picture 796"/>
                    <pic:cNvPicPr/>
                  </pic:nvPicPr>
                  <pic:blipFill>
                    <a:blip r:embed="rId55"/>
                    <a:stretch>
                      <a:fillRect/>
                    </a:stretch>
                  </pic:blipFill>
                  <pic:spPr>
                    <a:xfrm>
                      <a:off x="0" y="0"/>
                      <a:ext cx="4384215" cy="3743941"/>
                    </a:xfrm>
                    <a:prstGeom prst="rect">
                      <a:avLst/>
                    </a:prstGeom>
                  </pic:spPr>
                </pic:pic>
              </a:graphicData>
            </a:graphic>
          </wp:inline>
        </w:drawing>
      </w:r>
    </w:p>
    <w:p w14:paraId="4FCC83AD" w14:textId="15EAFF3C" w:rsidR="00241AFE" w:rsidRDefault="00241AFE" w:rsidP="000B1DFC">
      <w:pPr>
        <w:spacing w:after="0" w:line="381" w:lineRule="auto"/>
        <w:ind w:right="5886"/>
      </w:pPr>
    </w:p>
    <w:p w14:paraId="73E468C6" w14:textId="38409D19" w:rsidR="00241AFE" w:rsidRDefault="00241AFE" w:rsidP="00241AFE">
      <w:pPr>
        <w:spacing w:after="149" w:line="249" w:lineRule="auto"/>
        <w:ind w:left="141" w:right="65" w:hanging="10"/>
        <w:jc w:val="center"/>
      </w:pPr>
      <w:r>
        <w:rPr>
          <w:rFonts w:ascii="Microsoft Sans Serif" w:eastAsia="Microsoft Sans Serif" w:hAnsi="Microsoft Sans Serif" w:cs="Microsoft Sans Serif"/>
          <w:sz w:val="24"/>
        </w:rPr>
        <w:t xml:space="preserve">Basculer en mode « Manuel » si nécessaire et configurer l’adresse IP de votre Pc. La longueur du </w:t>
      </w:r>
      <w:r w:rsidR="00126947">
        <w:rPr>
          <w:rFonts w:ascii="Microsoft Sans Serif" w:eastAsia="Microsoft Sans Serif" w:hAnsi="Microsoft Sans Serif" w:cs="Microsoft Sans Serif"/>
          <w:sz w:val="24"/>
        </w:rPr>
        <w:t>sous-réseau</w:t>
      </w:r>
      <w:r>
        <w:rPr>
          <w:rFonts w:ascii="Microsoft Sans Serif" w:eastAsia="Microsoft Sans Serif" w:hAnsi="Microsoft Sans Serif" w:cs="Microsoft Sans Serif"/>
          <w:sz w:val="24"/>
        </w:rPr>
        <w:t>, de même que la passerelle correspondent à celles de votre pare-feu préalablement configuré. Le DNS quant à lui peu rester du « 1.1.1.1 » le choix ici n’est pas très important.</w:t>
      </w:r>
    </w:p>
    <w:p w14:paraId="773D8942" w14:textId="4AAFE83B" w:rsidR="00126947" w:rsidRDefault="00241AFE" w:rsidP="000B1DFC">
      <w:pPr>
        <w:spacing w:after="149" w:line="249" w:lineRule="auto"/>
        <w:ind w:left="141" w:right="69" w:hanging="10"/>
        <w:jc w:val="center"/>
      </w:pPr>
      <w:r>
        <w:rPr>
          <w:rFonts w:ascii="Microsoft Sans Serif" w:eastAsia="Microsoft Sans Serif" w:hAnsi="Microsoft Sans Serif" w:cs="Microsoft Sans Serif"/>
          <w:sz w:val="24"/>
        </w:rPr>
        <w:t>Une fois ces modifications effectuées, appuyer sur « Enregistrer ». Ca y est votre Client Windows est lié à votre pare-feu et à un accès internet fonctionnel grâce à ce dernier.</w:t>
      </w:r>
    </w:p>
    <w:p w14:paraId="1CF7185B" w14:textId="77777777" w:rsidR="00126947" w:rsidRDefault="00126947" w:rsidP="00241AFE">
      <w:pPr>
        <w:spacing w:after="120"/>
        <w:ind w:left="17" w:hanging="10"/>
        <w:jc w:val="center"/>
      </w:pPr>
    </w:p>
    <w:p w14:paraId="6308ADC9" w14:textId="45370AB0" w:rsidR="00241AFE" w:rsidRPr="00241AFE" w:rsidRDefault="00241AFE" w:rsidP="000B1DFC">
      <w:pPr>
        <w:spacing w:after="120"/>
        <w:ind w:left="17" w:hanging="10"/>
        <w:jc w:val="center"/>
        <w:rPr>
          <w:sz w:val="24"/>
          <w:szCs w:val="24"/>
        </w:rPr>
      </w:pPr>
      <w:r w:rsidRPr="00241AFE">
        <w:rPr>
          <w:rFonts w:ascii="Microsoft Sans Serif" w:eastAsia="Microsoft Sans Serif" w:hAnsi="Microsoft Sans Serif" w:cs="Microsoft Sans Serif"/>
          <w:sz w:val="24"/>
          <w:szCs w:val="24"/>
          <w:u w:val="single" w:color="000000"/>
        </w:rPr>
        <w:t>SOUS LINUX</w:t>
      </w:r>
    </w:p>
    <w:p w14:paraId="5EFFF1C7" w14:textId="5B671ACF" w:rsidR="00241AFE" w:rsidRDefault="00241AFE" w:rsidP="00241AFE">
      <w:pPr>
        <w:spacing w:after="86"/>
        <w:ind w:right="1234"/>
        <w:jc w:val="center"/>
      </w:pPr>
      <w:r>
        <w:rPr>
          <w:noProof/>
        </w:rPr>
        <w:drawing>
          <wp:inline distT="0" distB="0" distL="0" distR="0" wp14:anchorId="460DAF32" wp14:editId="0F4693A8">
            <wp:extent cx="5192486" cy="3005428"/>
            <wp:effectExtent l="0" t="0" r="8255" b="508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56"/>
                    <a:stretch>
                      <a:fillRect/>
                    </a:stretch>
                  </pic:blipFill>
                  <pic:spPr>
                    <a:xfrm>
                      <a:off x="0" y="0"/>
                      <a:ext cx="5197829" cy="3008521"/>
                    </a:xfrm>
                    <a:prstGeom prst="rect">
                      <a:avLst/>
                    </a:prstGeom>
                  </pic:spPr>
                </pic:pic>
              </a:graphicData>
            </a:graphic>
          </wp:inline>
        </w:drawing>
      </w:r>
    </w:p>
    <w:p w14:paraId="1BEB3F81" w14:textId="35877050" w:rsidR="00241AFE" w:rsidRDefault="00241AFE" w:rsidP="00126947">
      <w:pPr>
        <w:spacing w:after="123" w:line="249" w:lineRule="auto"/>
        <w:jc w:val="center"/>
      </w:pPr>
      <w:r>
        <w:rPr>
          <w:rFonts w:ascii="Microsoft Sans Serif" w:eastAsia="Microsoft Sans Serif" w:hAnsi="Microsoft Sans Serif" w:cs="Microsoft Sans Serif"/>
          <w:sz w:val="24"/>
        </w:rPr>
        <w:t>En haut à droite sélectionner le menu démarrer, puis cliquer sur «Paramètres»</w:t>
      </w:r>
      <w:r w:rsidR="00126947">
        <w:rPr>
          <w:rFonts w:ascii="Microsoft Sans Serif" w:eastAsia="Microsoft Sans Serif" w:hAnsi="Microsoft Sans Serif" w:cs="Microsoft Sans Serif"/>
          <w:sz w:val="24"/>
        </w:rPr>
        <w:t>.</w:t>
      </w:r>
    </w:p>
    <w:p w14:paraId="2AEFF408" w14:textId="47D5C06E" w:rsidR="00241AFE" w:rsidRDefault="00241AFE" w:rsidP="000B1DFC">
      <w:pPr>
        <w:spacing w:after="86"/>
        <w:ind w:right="1279"/>
        <w:jc w:val="center"/>
      </w:pPr>
      <w:r>
        <w:rPr>
          <w:noProof/>
        </w:rPr>
        <w:drawing>
          <wp:inline distT="0" distB="0" distL="0" distR="0" wp14:anchorId="22DF921F" wp14:editId="6D356607">
            <wp:extent cx="5050971" cy="4110990"/>
            <wp:effectExtent l="0" t="0" r="0" b="3810"/>
            <wp:docPr id="828" name="Picture 828"/>
            <wp:cNvGraphicFramePr/>
            <a:graphic xmlns:a="http://schemas.openxmlformats.org/drawingml/2006/main">
              <a:graphicData uri="http://schemas.openxmlformats.org/drawingml/2006/picture">
                <pic:pic xmlns:pic="http://schemas.openxmlformats.org/drawingml/2006/picture">
                  <pic:nvPicPr>
                    <pic:cNvPr id="828" name="Picture 828"/>
                    <pic:cNvPicPr/>
                  </pic:nvPicPr>
                  <pic:blipFill>
                    <a:blip r:embed="rId57"/>
                    <a:stretch>
                      <a:fillRect/>
                    </a:stretch>
                  </pic:blipFill>
                  <pic:spPr>
                    <a:xfrm>
                      <a:off x="0" y="0"/>
                      <a:ext cx="5060085" cy="4118408"/>
                    </a:xfrm>
                    <a:prstGeom prst="rect">
                      <a:avLst/>
                    </a:prstGeom>
                  </pic:spPr>
                </pic:pic>
              </a:graphicData>
            </a:graphic>
          </wp:inline>
        </w:drawing>
      </w:r>
    </w:p>
    <w:p w14:paraId="5271AB46" w14:textId="27EC79B7" w:rsidR="00241AFE" w:rsidRDefault="00241AFE" w:rsidP="000B1DFC">
      <w:pPr>
        <w:spacing w:after="148" w:line="249" w:lineRule="auto"/>
        <w:jc w:val="center"/>
      </w:pPr>
      <w:r>
        <w:rPr>
          <w:rFonts w:ascii="Microsoft Sans Serif" w:eastAsia="Microsoft Sans Serif" w:hAnsi="Microsoft Sans Serif" w:cs="Microsoft Sans Serif"/>
          <w:sz w:val="24"/>
        </w:rPr>
        <w:t>Appuyer sur l’engrenage de « Filaire » pour entrer dans le menu de configuration</w:t>
      </w:r>
      <w:r w:rsidR="00126947">
        <w:rPr>
          <w:rFonts w:ascii="Microsoft Sans Serif" w:eastAsia="Microsoft Sans Serif" w:hAnsi="Microsoft Sans Serif" w:cs="Microsoft Sans Serif"/>
          <w:sz w:val="24"/>
        </w:rPr>
        <w:t>.</w:t>
      </w:r>
    </w:p>
    <w:p w14:paraId="6DC48A7F" w14:textId="4604FFA2" w:rsidR="00241AFE" w:rsidRDefault="00241AFE" w:rsidP="00241AFE">
      <w:pPr>
        <w:spacing w:after="0" w:line="381" w:lineRule="auto"/>
        <w:ind w:left="5953" w:right="5886"/>
        <w:jc w:val="center"/>
      </w:pPr>
    </w:p>
    <w:p w14:paraId="280223D2" w14:textId="48CFD42D" w:rsidR="00241AFE" w:rsidRDefault="00241AFE" w:rsidP="00241AFE">
      <w:pPr>
        <w:spacing w:after="0" w:line="381" w:lineRule="auto"/>
        <w:ind w:left="5953" w:right="5886"/>
        <w:jc w:val="center"/>
      </w:pPr>
    </w:p>
    <w:p w14:paraId="75250887" w14:textId="680B9285" w:rsidR="00241AFE" w:rsidRDefault="00241AFE" w:rsidP="00241AFE">
      <w:pPr>
        <w:spacing w:after="93"/>
        <w:ind w:left="67"/>
        <w:jc w:val="center"/>
      </w:pPr>
    </w:p>
    <w:p w14:paraId="28C509B2" w14:textId="1F00DFCB" w:rsidR="00241AFE" w:rsidRDefault="00241AFE" w:rsidP="00241AFE">
      <w:pPr>
        <w:spacing w:after="88"/>
        <w:ind w:right="496"/>
        <w:jc w:val="center"/>
      </w:pPr>
      <w:r>
        <w:rPr>
          <w:noProof/>
        </w:rPr>
        <w:drawing>
          <wp:inline distT="0" distB="0" distL="0" distR="0" wp14:anchorId="670F8253" wp14:editId="58DFAE29">
            <wp:extent cx="5591200" cy="4633595"/>
            <wp:effectExtent l="0" t="0" r="9525" b="0"/>
            <wp:docPr id="862" name="Picture 862"/>
            <wp:cNvGraphicFramePr/>
            <a:graphic xmlns:a="http://schemas.openxmlformats.org/drawingml/2006/main">
              <a:graphicData uri="http://schemas.openxmlformats.org/drawingml/2006/picture">
                <pic:pic xmlns:pic="http://schemas.openxmlformats.org/drawingml/2006/picture">
                  <pic:nvPicPr>
                    <pic:cNvPr id="862" name="Picture 862"/>
                    <pic:cNvPicPr/>
                  </pic:nvPicPr>
                  <pic:blipFill>
                    <a:blip r:embed="rId58"/>
                    <a:stretch>
                      <a:fillRect/>
                    </a:stretch>
                  </pic:blipFill>
                  <pic:spPr>
                    <a:xfrm>
                      <a:off x="0" y="0"/>
                      <a:ext cx="5592890" cy="4634996"/>
                    </a:xfrm>
                    <a:prstGeom prst="rect">
                      <a:avLst/>
                    </a:prstGeom>
                  </pic:spPr>
                </pic:pic>
              </a:graphicData>
            </a:graphic>
          </wp:inline>
        </w:drawing>
      </w:r>
    </w:p>
    <w:p w14:paraId="2A11C5CF" w14:textId="349817AD" w:rsidR="00241AFE" w:rsidRDefault="00241AFE" w:rsidP="00241AFE">
      <w:pPr>
        <w:spacing w:after="0" w:line="381" w:lineRule="auto"/>
        <w:ind w:left="5953" w:right="5886"/>
        <w:jc w:val="center"/>
      </w:pPr>
    </w:p>
    <w:p w14:paraId="49D10883" w14:textId="77777777" w:rsidR="000B1DFC" w:rsidRDefault="000B1DFC" w:rsidP="00241AFE">
      <w:pPr>
        <w:spacing w:after="0" w:line="381" w:lineRule="auto"/>
        <w:ind w:left="5953" w:right="5886"/>
        <w:jc w:val="center"/>
      </w:pPr>
    </w:p>
    <w:p w14:paraId="06DE6F5E" w14:textId="42885E62" w:rsidR="00241AFE" w:rsidRDefault="00241AFE" w:rsidP="00241AFE">
      <w:pPr>
        <w:spacing w:after="0" w:line="249" w:lineRule="auto"/>
        <w:ind w:left="141" w:right="131" w:hanging="10"/>
        <w:jc w:val="center"/>
      </w:pPr>
      <w:r>
        <w:rPr>
          <w:rFonts w:ascii="Microsoft Sans Serif" w:eastAsia="Microsoft Sans Serif" w:hAnsi="Microsoft Sans Serif" w:cs="Microsoft Sans Serif"/>
          <w:sz w:val="24"/>
        </w:rPr>
        <w:t>Sélectionner ensuite « IPv4 », puis passer en mode « Manuel ». Il ne vous reste plus qu’à définir tout comme votre client Windows, votre adresse IP, ainsi que le masque de sous-réseau et la passerelle (correspondant</w:t>
      </w:r>
    </w:p>
    <w:p w14:paraId="1E632279" w14:textId="04999B5D" w:rsidR="00241AFE" w:rsidRDefault="00241AFE" w:rsidP="00241AFE">
      <w:pPr>
        <w:spacing w:after="149" w:line="249" w:lineRule="auto"/>
        <w:ind w:left="141" w:right="132" w:hanging="10"/>
        <w:jc w:val="center"/>
      </w:pPr>
      <w:r>
        <w:rPr>
          <w:rFonts w:ascii="Microsoft Sans Serif" w:eastAsia="Microsoft Sans Serif" w:hAnsi="Microsoft Sans Serif" w:cs="Microsoft Sans Serif"/>
          <w:sz w:val="24"/>
        </w:rPr>
        <w:t>ici aussi au pare-feu). Le DNS lui aussi peut rester 1.1.1.1</w:t>
      </w:r>
    </w:p>
    <w:p w14:paraId="5C2E2DB5" w14:textId="77777777" w:rsidR="00241AFE" w:rsidRDefault="00241AFE" w:rsidP="00241AFE">
      <w:pPr>
        <w:spacing w:after="0"/>
        <w:ind w:left="67"/>
        <w:jc w:val="center"/>
      </w:pPr>
      <w:r>
        <w:rPr>
          <w:rFonts w:ascii="Microsoft Sans Serif" w:eastAsia="Microsoft Sans Serif" w:hAnsi="Microsoft Sans Serif" w:cs="Microsoft Sans Serif"/>
          <w:sz w:val="24"/>
        </w:rPr>
        <w:t xml:space="preserve"> </w:t>
      </w:r>
    </w:p>
    <w:p w14:paraId="3C7D1783" w14:textId="311B1F86" w:rsidR="00427C2B" w:rsidRDefault="00427C2B" w:rsidP="00BA25F9">
      <w:pPr>
        <w:ind w:left="113" w:right="113"/>
        <w:jc w:val="center"/>
        <w:rPr>
          <w:sz w:val="24"/>
          <w:szCs w:val="24"/>
        </w:rPr>
      </w:pPr>
    </w:p>
    <w:p w14:paraId="789519D7" w14:textId="0B0D35DC" w:rsidR="00DC25AF" w:rsidRDefault="00DC25AF" w:rsidP="00BA25F9">
      <w:pPr>
        <w:ind w:left="113" w:right="113"/>
        <w:jc w:val="center"/>
        <w:rPr>
          <w:sz w:val="24"/>
          <w:szCs w:val="24"/>
        </w:rPr>
      </w:pPr>
    </w:p>
    <w:p w14:paraId="14D7EA01" w14:textId="3A38DADE" w:rsidR="00DC25AF" w:rsidRDefault="00DC25AF" w:rsidP="00BA25F9">
      <w:pPr>
        <w:ind w:left="113" w:right="113"/>
        <w:jc w:val="center"/>
        <w:rPr>
          <w:sz w:val="24"/>
          <w:szCs w:val="24"/>
        </w:rPr>
      </w:pPr>
    </w:p>
    <w:p w14:paraId="32313A76" w14:textId="259C831B" w:rsidR="00DC25AF" w:rsidRDefault="00DC25AF" w:rsidP="00BA25F9">
      <w:pPr>
        <w:ind w:left="113" w:right="113"/>
        <w:jc w:val="center"/>
        <w:rPr>
          <w:sz w:val="24"/>
          <w:szCs w:val="24"/>
        </w:rPr>
      </w:pPr>
    </w:p>
    <w:p w14:paraId="005E6C2B" w14:textId="41685A6E" w:rsidR="00DC25AF" w:rsidRDefault="00DC25AF" w:rsidP="00BA25F9">
      <w:pPr>
        <w:ind w:left="113" w:right="113"/>
        <w:jc w:val="center"/>
        <w:rPr>
          <w:sz w:val="24"/>
          <w:szCs w:val="24"/>
        </w:rPr>
      </w:pPr>
    </w:p>
    <w:p w14:paraId="5B61F944" w14:textId="58A47C9E" w:rsidR="00DC25AF" w:rsidRDefault="00DC25AF" w:rsidP="00BA25F9">
      <w:pPr>
        <w:ind w:left="113" w:right="113"/>
        <w:jc w:val="center"/>
        <w:rPr>
          <w:sz w:val="24"/>
          <w:szCs w:val="24"/>
        </w:rPr>
      </w:pPr>
    </w:p>
    <w:p w14:paraId="394DAE36" w14:textId="77777777" w:rsidR="00DC25AF" w:rsidRPr="005F52D2" w:rsidRDefault="00DC25AF" w:rsidP="00BA25F9">
      <w:pPr>
        <w:ind w:left="113" w:right="113"/>
        <w:jc w:val="center"/>
        <w:rPr>
          <w:sz w:val="24"/>
          <w:szCs w:val="24"/>
        </w:rPr>
      </w:pPr>
    </w:p>
    <w:p w14:paraId="01A6CEB6" w14:textId="0C161FD5" w:rsidR="009E5C76" w:rsidRDefault="009E5C76" w:rsidP="009E5C76">
      <w:pPr>
        <w:pStyle w:val="Listepuces"/>
        <w:numPr>
          <w:ilvl w:val="0"/>
          <w:numId w:val="1"/>
        </w:numPr>
        <w:rPr>
          <w:sz w:val="32"/>
          <w:szCs w:val="32"/>
        </w:rPr>
      </w:pPr>
      <w:r w:rsidRPr="0066162E">
        <w:rPr>
          <w:sz w:val="32"/>
          <w:szCs w:val="32"/>
        </w:rPr>
        <w:t>Configuration du Serveur</w:t>
      </w:r>
    </w:p>
    <w:p w14:paraId="1EE1F742" w14:textId="375C8C0D" w:rsidR="00DC25AF" w:rsidRDefault="00DC25AF" w:rsidP="00993F9E">
      <w:pPr>
        <w:pStyle w:val="Listepuces"/>
        <w:numPr>
          <w:ilvl w:val="0"/>
          <w:numId w:val="0"/>
        </w:numPr>
        <w:rPr>
          <w:sz w:val="32"/>
          <w:szCs w:val="32"/>
        </w:rPr>
      </w:pPr>
    </w:p>
    <w:p w14:paraId="74759BE5" w14:textId="1884A0C8" w:rsidR="00993F9E" w:rsidRDefault="00993F9E" w:rsidP="00993F9E">
      <w:pPr>
        <w:pStyle w:val="Listepuces"/>
        <w:numPr>
          <w:ilvl w:val="0"/>
          <w:numId w:val="0"/>
        </w:numPr>
        <w:rPr>
          <w:sz w:val="28"/>
          <w:szCs w:val="28"/>
        </w:rPr>
      </w:pPr>
      <w:r>
        <w:rPr>
          <w:sz w:val="28"/>
          <w:szCs w:val="28"/>
        </w:rPr>
        <w:t>Dans cette partie</w:t>
      </w:r>
      <w:r w:rsidR="00002F4E">
        <w:rPr>
          <w:sz w:val="28"/>
          <w:szCs w:val="28"/>
        </w:rPr>
        <w:t xml:space="preserve">, nous allons traité de l’installation de notre serveur web. </w:t>
      </w:r>
    </w:p>
    <w:p w14:paraId="3318C564" w14:textId="1432C786" w:rsidR="00002F4E" w:rsidRDefault="00002F4E" w:rsidP="00993F9E">
      <w:pPr>
        <w:pStyle w:val="Listepuces"/>
        <w:numPr>
          <w:ilvl w:val="0"/>
          <w:numId w:val="0"/>
        </w:numPr>
        <w:rPr>
          <w:sz w:val="28"/>
          <w:szCs w:val="28"/>
        </w:rPr>
      </w:pPr>
    </w:p>
    <w:p w14:paraId="7B1D1A1F" w14:textId="77777777" w:rsidR="00CC3E81" w:rsidRPr="00993F9E" w:rsidRDefault="00CC3E81" w:rsidP="00993F9E">
      <w:pPr>
        <w:pStyle w:val="Listepuces"/>
        <w:numPr>
          <w:ilvl w:val="0"/>
          <w:numId w:val="0"/>
        </w:numPr>
        <w:rPr>
          <w:sz w:val="28"/>
          <w:szCs w:val="28"/>
        </w:rPr>
      </w:pPr>
    </w:p>
    <w:p w14:paraId="2ADBC2C9" w14:textId="4BCC611A" w:rsidR="00DC25AF" w:rsidRDefault="00DC25AF" w:rsidP="00DC25AF">
      <w:pPr>
        <w:pStyle w:val="Listepuces"/>
        <w:numPr>
          <w:ilvl w:val="0"/>
          <w:numId w:val="0"/>
        </w:numPr>
        <w:ind w:left="720" w:hanging="360"/>
        <w:rPr>
          <w:sz w:val="32"/>
          <w:szCs w:val="32"/>
        </w:rPr>
      </w:pPr>
    </w:p>
    <w:p w14:paraId="7AB5F23E" w14:textId="74212E46" w:rsidR="00DC25AF" w:rsidRDefault="00DC25AF" w:rsidP="00DC25AF">
      <w:pPr>
        <w:pStyle w:val="Listepuces"/>
        <w:numPr>
          <w:ilvl w:val="0"/>
          <w:numId w:val="0"/>
        </w:numPr>
        <w:ind w:left="720" w:hanging="360"/>
        <w:rPr>
          <w:sz w:val="32"/>
          <w:szCs w:val="32"/>
        </w:rPr>
      </w:pPr>
    </w:p>
    <w:p w14:paraId="37F91968" w14:textId="6A508CDC" w:rsidR="00DC25AF" w:rsidRDefault="00DC25AF" w:rsidP="00DC25AF">
      <w:pPr>
        <w:pStyle w:val="Listepuces"/>
        <w:numPr>
          <w:ilvl w:val="0"/>
          <w:numId w:val="0"/>
        </w:numPr>
        <w:ind w:left="720" w:hanging="360"/>
        <w:rPr>
          <w:sz w:val="32"/>
          <w:szCs w:val="32"/>
        </w:rPr>
      </w:pPr>
    </w:p>
    <w:p w14:paraId="2F38CB36" w14:textId="30D890B0" w:rsidR="00DC25AF" w:rsidRDefault="00DC25AF" w:rsidP="00DC25AF">
      <w:pPr>
        <w:pStyle w:val="Listepuces"/>
        <w:numPr>
          <w:ilvl w:val="0"/>
          <w:numId w:val="0"/>
        </w:numPr>
        <w:ind w:left="720" w:hanging="360"/>
        <w:rPr>
          <w:sz w:val="32"/>
          <w:szCs w:val="32"/>
        </w:rPr>
      </w:pPr>
    </w:p>
    <w:p w14:paraId="7F338102" w14:textId="75E91818" w:rsidR="00DC25AF" w:rsidRDefault="00DC25AF" w:rsidP="00DC25AF">
      <w:pPr>
        <w:pStyle w:val="Listepuces"/>
        <w:numPr>
          <w:ilvl w:val="0"/>
          <w:numId w:val="0"/>
        </w:numPr>
        <w:ind w:left="720" w:hanging="360"/>
        <w:rPr>
          <w:sz w:val="32"/>
          <w:szCs w:val="32"/>
        </w:rPr>
      </w:pPr>
    </w:p>
    <w:p w14:paraId="0A4E3FFE" w14:textId="76F99CB5" w:rsidR="00DC25AF" w:rsidRDefault="00DC25AF" w:rsidP="00DC25AF">
      <w:pPr>
        <w:pStyle w:val="Listepuces"/>
        <w:numPr>
          <w:ilvl w:val="0"/>
          <w:numId w:val="0"/>
        </w:numPr>
        <w:ind w:left="720" w:hanging="360"/>
        <w:rPr>
          <w:sz w:val="32"/>
          <w:szCs w:val="32"/>
        </w:rPr>
      </w:pPr>
    </w:p>
    <w:p w14:paraId="60FDB6C0" w14:textId="056D829B" w:rsidR="00DC25AF" w:rsidRDefault="00DC25AF" w:rsidP="00DC25AF">
      <w:pPr>
        <w:pStyle w:val="Listepuces"/>
        <w:numPr>
          <w:ilvl w:val="0"/>
          <w:numId w:val="0"/>
        </w:numPr>
        <w:ind w:left="720" w:hanging="360"/>
        <w:rPr>
          <w:sz w:val="32"/>
          <w:szCs w:val="32"/>
        </w:rPr>
      </w:pPr>
    </w:p>
    <w:p w14:paraId="55382F93" w14:textId="67860E3D" w:rsidR="00DC25AF" w:rsidRDefault="00DC25AF" w:rsidP="00DC25AF">
      <w:pPr>
        <w:pStyle w:val="Listepuces"/>
        <w:numPr>
          <w:ilvl w:val="0"/>
          <w:numId w:val="0"/>
        </w:numPr>
        <w:ind w:left="720" w:hanging="360"/>
        <w:rPr>
          <w:sz w:val="32"/>
          <w:szCs w:val="32"/>
        </w:rPr>
      </w:pPr>
    </w:p>
    <w:p w14:paraId="1CDD3352" w14:textId="6D069F9C" w:rsidR="00DC25AF" w:rsidRDefault="00DC25AF" w:rsidP="00DC25AF">
      <w:pPr>
        <w:pStyle w:val="Listepuces"/>
        <w:numPr>
          <w:ilvl w:val="0"/>
          <w:numId w:val="0"/>
        </w:numPr>
        <w:ind w:left="720" w:hanging="360"/>
        <w:rPr>
          <w:sz w:val="32"/>
          <w:szCs w:val="32"/>
        </w:rPr>
      </w:pPr>
    </w:p>
    <w:p w14:paraId="3226272C" w14:textId="7CB9946E" w:rsidR="00DC25AF" w:rsidRDefault="00DC25AF" w:rsidP="00DC25AF">
      <w:pPr>
        <w:pStyle w:val="Listepuces"/>
        <w:numPr>
          <w:ilvl w:val="0"/>
          <w:numId w:val="0"/>
        </w:numPr>
        <w:ind w:left="720" w:hanging="360"/>
        <w:rPr>
          <w:sz w:val="32"/>
          <w:szCs w:val="32"/>
        </w:rPr>
      </w:pPr>
    </w:p>
    <w:p w14:paraId="76802ACE" w14:textId="2DF721F0" w:rsidR="00DC25AF" w:rsidRDefault="00DC25AF" w:rsidP="00DC25AF">
      <w:pPr>
        <w:pStyle w:val="Listepuces"/>
        <w:numPr>
          <w:ilvl w:val="0"/>
          <w:numId w:val="0"/>
        </w:numPr>
        <w:ind w:left="720" w:hanging="360"/>
        <w:rPr>
          <w:sz w:val="32"/>
          <w:szCs w:val="32"/>
        </w:rPr>
      </w:pPr>
    </w:p>
    <w:p w14:paraId="7CDDCCD3" w14:textId="6407B648" w:rsidR="00DC25AF" w:rsidRDefault="00DC25AF" w:rsidP="00DC25AF">
      <w:pPr>
        <w:pStyle w:val="Listepuces"/>
        <w:numPr>
          <w:ilvl w:val="0"/>
          <w:numId w:val="0"/>
        </w:numPr>
        <w:ind w:left="720" w:hanging="360"/>
        <w:rPr>
          <w:sz w:val="32"/>
          <w:szCs w:val="32"/>
        </w:rPr>
      </w:pPr>
    </w:p>
    <w:p w14:paraId="16E8DD46" w14:textId="7E7D763B" w:rsidR="00DC25AF" w:rsidRDefault="00DC25AF" w:rsidP="00DC25AF">
      <w:pPr>
        <w:pStyle w:val="Listepuces"/>
        <w:numPr>
          <w:ilvl w:val="0"/>
          <w:numId w:val="0"/>
        </w:numPr>
        <w:ind w:left="720" w:hanging="360"/>
        <w:rPr>
          <w:sz w:val="32"/>
          <w:szCs w:val="32"/>
        </w:rPr>
      </w:pPr>
    </w:p>
    <w:p w14:paraId="2E2DB14B" w14:textId="29F74777" w:rsidR="00DC25AF" w:rsidRDefault="00DC25AF" w:rsidP="00DC25AF">
      <w:pPr>
        <w:pStyle w:val="Listepuces"/>
        <w:numPr>
          <w:ilvl w:val="0"/>
          <w:numId w:val="0"/>
        </w:numPr>
        <w:ind w:left="720" w:hanging="360"/>
        <w:rPr>
          <w:sz w:val="32"/>
          <w:szCs w:val="32"/>
        </w:rPr>
      </w:pPr>
    </w:p>
    <w:p w14:paraId="0E7D6312" w14:textId="7B4E5DE9" w:rsidR="00DC25AF" w:rsidRDefault="00DC25AF" w:rsidP="00DC25AF">
      <w:pPr>
        <w:pStyle w:val="Listepuces"/>
        <w:numPr>
          <w:ilvl w:val="0"/>
          <w:numId w:val="0"/>
        </w:numPr>
        <w:ind w:left="720" w:hanging="360"/>
        <w:rPr>
          <w:sz w:val="32"/>
          <w:szCs w:val="32"/>
        </w:rPr>
      </w:pPr>
    </w:p>
    <w:p w14:paraId="0875B294" w14:textId="26507FDB" w:rsidR="00DC25AF" w:rsidRDefault="00DC25AF" w:rsidP="00DC25AF">
      <w:pPr>
        <w:pStyle w:val="Listepuces"/>
        <w:numPr>
          <w:ilvl w:val="0"/>
          <w:numId w:val="0"/>
        </w:numPr>
        <w:ind w:left="720" w:hanging="360"/>
        <w:rPr>
          <w:sz w:val="32"/>
          <w:szCs w:val="32"/>
        </w:rPr>
      </w:pPr>
    </w:p>
    <w:p w14:paraId="7945AEDA" w14:textId="0151C72D" w:rsidR="00DC25AF" w:rsidRDefault="00DC25AF" w:rsidP="00DC25AF">
      <w:pPr>
        <w:pStyle w:val="Listepuces"/>
        <w:numPr>
          <w:ilvl w:val="0"/>
          <w:numId w:val="0"/>
        </w:numPr>
        <w:ind w:left="720" w:hanging="360"/>
        <w:rPr>
          <w:sz w:val="32"/>
          <w:szCs w:val="32"/>
        </w:rPr>
      </w:pPr>
    </w:p>
    <w:p w14:paraId="3952C511" w14:textId="375EEE1A" w:rsidR="00DC25AF" w:rsidRDefault="00DC25AF" w:rsidP="00DC25AF">
      <w:pPr>
        <w:pStyle w:val="Listepuces"/>
        <w:numPr>
          <w:ilvl w:val="0"/>
          <w:numId w:val="0"/>
        </w:numPr>
        <w:ind w:left="720" w:hanging="360"/>
        <w:rPr>
          <w:sz w:val="32"/>
          <w:szCs w:val="32"/>
        </w:rPr>
      </w:pPr>
    </w:p>
    <w:p w14:paraId="43EB2FD2" w14:textId="77777777" w:rsidR="00DC25AF" w:rsidRPr="0066162E" w:rsidRDefault="00DC25AF" w:rsidP="00DC25AF">
      <w:pPr>
        <w:pStyle w:val="Listepuces"/>
        <w:numPr>
          <w:ilvl w:val="0"/>
          <w:numId w:val="0"/>
        </w:numPr>
        <w:ind w:left="720" w:hanging="360"/>
        <w:rPr>
          <w:sz w:val="32"/>
          <w:szCs w:val="32"/>
        </w:rPr>
      </w:pPr>
    </w:p>
    <w:p w14:paraId="7754D73C" w14:textId="64450EC0" w:rsidR="009E5C76" w:rsidRDefault="009E5C76" w:rsidP="0074626D">
      <w:pPr>
        <w:pStyle w:val="Listepuces"/>
        <w:numPr>
          <w:ilvl w:val="0"/>
          <w:numId w:val="1"/>
        </w:numPr>
        <w:rPr>
          <w:sz w:val="32"/>
          <w:szCs w:val="32"/>
        </w:rPr>
      </w:pPr>
      <w:r w:rsidRPr="00DC25AF">
        <w:rPr>
          <w:sz w:val="32"/>
          <w:szCs w:val="32"/>
        </w:rPr>
        <w:t>Configuration du Service de Backup</w:t>
      </w:r>
    </w:p>
    <w:p w14:paraId="4853D62F" w14:textId="534C9B45" w:rsidR="00DC25AF" w:rsidRDefault="00DC25AF" w:rsidP="00DC25AF">
      <w:pPr>
        <w:pStyle w:val="Listepuces"/>
        <w:numPr>
          <w:ilvl w:val="0"/>
          <w:numId w:val="0"/>
        </w:numPr>
        <w:ind w:left="720" w:hanging="360"/>
        <w:rPr>
          <w:sz w:val="32"/>
          <w:szCs w:val="32"/>
        </w:rPr>
      </w:pPr>
    </w:p>
    <w:p w14:paraId="3CED89DF" w14:textId="0B5C6504" w:rsidR="00DC25AF" w:rsidRDefault="00D81D47" w:rsidP="00D81D47">
      <w:pPr>
        <w:pStyle w:val="Listepuces"/>
        <w:numPr>
          <w:ilvl w:val="0"/>
          <w:numId w:val="0"/>
        </w:numPr>
        <w:rPr>
          <w:sz w:val="28"/>
          <w:szCs w:val="28"/>
        </w:rPr>
      </w:pPr>
      <w:r>
        <w:rPr>
          <w:sz w:val="28"/>
          <w:szCs w:val="28"/>
        </w:rPr>
        <w:t>Dans cette partie, nous allons voir comment instaurer une sauvegarde des fichiers du site web.</w:t>
      </w:r>
    </w:p>
    <w:p w14:paraId="729BFA7B" w14:textId="139DE1D9" w:rsidR="00D81D47" w:rsidRDefault="00D81D47" w:rsidP="00D81D47">
      <w:pPr>
        <w:pStyle w:val="Listepuces"/>
        <w:numPr>
          <w:ilvl w:val="0"/>
          <w:numId w:val="0"/>
        </w:numPr>
        <w:rPr>
          <w:sz w:val="28"/>
          <w:szCs w:val="28"/>
        </w:rPr>
      </w:pPr>
      <w:r>
        <w:rPr>
          <w:sz w:val="28"/>
          <w:szCs w:val="28"/>
        </w:rPr>
        <w:t xml:space="preserve">Pour ce faire, nous devons </w:t>
      </w:r>
      <w:r w:rsidR="007033F8">
        <w:rPr>
          <w:sz w:val="28"/>
          <w:szCs w:val="28"/>
        </w:rPr>
        <w:t>mettre en place un script sur notre machine de backup.</w:t>
      </w:r>
    </w:p>
    <w:p w14:paraId="2AEDF23D" w14:textId="168526F3" w:rsidR="007033F8" w:rsidRDefault="007033F8" w:rsidP="00D81D47">
      <w:pPr>
        <w:pStyle w:val="Listepuces"/>
        <w:numPr>
          <w:ilvl w:val="0"/>
          <w:numId w:val="0"/>
        </w:numPr>
        <w:rPr>
          <w:sz w:val="28"/>
          <w:szCs w:val="28"/>
        </w:rPr>
      </w:pPr>
      <w:r>
        <w:rPr>
          <w:sz w:val="28"/>
          <w:szCs w:val="28"/>
        </w:rPr>
        <w:t>Tout d’abord, en allant dans le terminal de commande, entrer la commande « </w:t>
      </w:r>
      <w:proofErr w:type="spellStart"/>
      <w:r>
        <w:rPr>
          <w:sz w:val="28"/>
          <w:szCs w:val="28"/>
        </w:rPr>
        <w:t>sudo</w:t>
      </w:r>
      <w:proofErr w:type="spellEnd"/>
      <w:r>
        <w:rPr>
          <w:sz w:val="28"/>
          <w:szCs w:val="28"/>
        </w:rPr>
        <w:t xml:space="preserve"> su root »</w:t>
      </w:r>
      <w:r w:rsidR="003A0339">
        <w:rPr>
          <w:sz w:val="28"/>
          <w:szCs w:val="28"/>
        </w:rPr>
        <w:t xml:space="preserve"> . Ceci va nous permettre de rentrer dans le mode root du terminal, ainsi nous pourrons paramétrer nos configurations de la même manière que le mode </w:t>
      </w:r>
      <w:proofErr w:type="spellStart"/>
      <w:r w:rsidR="003A0339">
        <w:rPr>
          <w:sz w:val="28"/>
          <w:szCs w:val="28"/>
        </w:rPr>
        <w:t>cron</w:t>
      </w:r>
      <w:proofErr w:type="spellEnd"/>
      <w:r w:rsidR="003A0339">
        <w:rPr>
          <w:sz w:val="28"/>
          <w:szCs w:val="28"/>
        </w:rPr>
        <w:t xml:space="preserve"> (que nous verrons plus tard).</w:t>
      </w:r>
    </w:p>
    <w:p w14:paraId="0D33F9FE" w14:textId="143D7720" w:rsidR="003A0339" w:rsidRDefault="003A0339" w:rsidP="00D81D47">
      <w:pPr>
        <w:pStyle w:val="Listepuces"/>
        <w:numPr>
          <w:ilvl w:val="0"/>
          <w:numId w:val="0"/>
        </w:numPr>
        <w:rPr>
          <w:sz w:val="28"/>
          <w:szCs w:val="28"/>
        </w:rPr>
      </w:pPr>
      <w:r>
        <w:rPr>
          <w:sz w:val="28"/>
          <w:szCs w:val="28"/>
        </w:rPr>
        <w:t>Une fois en mode root, nous allons entrer la commande « </w:t>
      </w:r>
      <w:proofErr w:type="spellStart"/>
      <w:r>
        <w:rPr>
          <w:sz w:val="28"/>
          <w:szCs w:val="28"/>
        </w:rPr>
        <w:t>ssh</w:t>
      </w:r>
      <w:proofErr w:type="spellEnd"/>
      <w:r>
        <w:rPr>
          <w:sz w:val="28"/>
          <w:szCs w:val="28"/>
        </w:rPr>
        <w:t>-keygen »</w:t>
      </w:r>
      <w:r w:rsidR="00A62E6E">
        <w:rPr>
          <w:sz w:val="28"/>
          <w:szCs w:val="28"/>
        </w:rPr>
        <w:t> :</w:t>
      </w:r>
    </w:p>
    <w:p w14:paraId="150FB5C2" w14:textId="0F6E549F" w:rsidR="00A62E6E" w:rsidRDefault="00A62E6E" w:rsidP="00D81D47">
      <w:pPr>
        <w:pStyle w:val="Listepuces"/>
        <w:numPr>
          <w:ilvl w:val="0"/>
          <w:numId w:val="0"/>
        </w:numPr>
        <w:rPr>
          <w:sz w:val="28"/>
          <w:szCs w:val="28"/>
        </w:rPr>
      </w:pPr>
      <w:r w:rsidRPr="00A62E6E">
        <w:rPr>
          <w:noProof/>
          <w:sz w:val="28"/>
          <w:szCs w:val="28"/>
        </w:rPr>
        <w:lastRenderedPageBreak/>
        <w:drawing>
          <wp:inline distT="0" distB="0" distL="0" distR="0" wp14:anchorId="0A1D4FCD" wp14:editId="39F87B3F">
            <wp:extent cx="4669574" cy="2338161"/>
            <wp:effectExtent l="0" t="0" r="0" b="5080"/>
            <wp:docPr id="79" name="Image 7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descr="Une image contenant texte&#10;&#10;Description générée automatiquement"/>
                    <pic:cNvPicPr/>
                  </pic:nvPicPr>
                  <pic:blipFill>
                    <a:blip r:embed="rId59"/>
                    <a:stretch>
                      <a:fillRect/>
                    </a:stretch>
                  </pic:blipFill>
                  <pic:spPr>
                    <a:xfrm>
                      <a:off x="0" y="0"/>
                      <a:ext cx="4688647" cy="2347711"/>
                    </a:xfrm>
                    <a:prstGeom prst="rect">
                      <a:avLst/>
                    </a:prstGeom>
                  </pic:spPr>
                </pic:pic>
              </a:graphicData>
            </a:graphic>
          </wp:inline>
        </w:drawing>
      </w:r>
    </w:p>
    <w:p w14:paraId="6568DF64" w14:textId="4AB5F1DF" w:rsidR="00EA266A" w:rsidRDefault="00EA266A" w:rsidP="00D81D47">
      <w:pPr>
        <w:pStyle w:val="Listepuces"/>
        <w:numPr>
          <w:ilvl w:val="0"/>
          <w:numId w:val="0"/>
        </w:numPr>
        <w:rPr>
          <w:sz w:val="28"/>
          <w:szCs w:val="28"/>
        </w:rPr>
      </w:pPr>
      <w:r>
        <w:rPr>
          <w:sz w:val="28"/>
          <w:szCs w:val="28"/>
        </w:rPr>
        <w:t>Ceci viens de créer une clé public et privé d’identification.</w:t>
      </w:r>
    </w:p>
    <w:p w14:paraId="05AE589D" w14:textId="77777777" w:rsidR="00EA266A" w:rsidRDefault="00EA266A" w:rsidP="00D81D47">
      <w:pPr>
        <w:pStyle w:val="Listepuces"/>
        <w:numPr>
          <w:ilvl w:val="0"/>
          <w:numId w:val="0"/>
        </w:numPr>
        <w:rPr>
          <w:sz w:val="28"/>
          <w:szCs w:val="28"/>
        </w:rPr>
      </w:pPr>
    </w:p>
    <w:p w14:paraId="20D86DB6" w14:textId="4DFC26EE" w:rsidR="00EA266A" w:rsidRDefault="00EA266A" w:rsidP="00D81D47">
      <w:pPr>
        <w:pStyle w:val="Listepuces"/>
        <w:numPr>
          <w:ilvl w:val="0"/>
          <w:numId w:val="0"/>
        </w:numPr>
        <w:rPr>
          <w:sz w:val="28"/>
          <w:szCs w:val="28"/>
        </w:rPr>
      </w:pPr>
      <w:r>
        <w:rPr>
          <w:sz w:val="28"/>
          <w:szCs w:val="28"/>
        </w:rPr>
        <w:t>Suite à ça, il faut entrer la commande suivante « </w:t>
      </w:r>
      <w:proofErr w:type="spellStart"/>
      <w:r>
        <w:rPr>
          <w:sz w:val="28"/>
          <w:szCs w:val="28"/>
        </w:rPr>
        <w:t>ssh</w:t>
      </w:r>
      <w:proofErr w:type="spellEnd"/>
      <w:r>
        <w:rPr>
          <w:sz w:val="28"/>
          <w:szCs w:val="28"/>
        </w:rPr>
        <w:t>-copy-id USER@ADDRESS » (où USER = le nom de compte d’utilisateur de la machine serveur et ADDRESS = adresse IP de la machine serveur) :</w:t>
      </w:r>
    </w:p>
    <w:p w14:paraId="30A573E9" w14:textId="0C8A25DB" w:rsidR="00EA266A" w:rsidRDefault="00EA266A" w:rsidP="00D81D47">
      <w:pPr>
        <w:pStyle w:val="Listepuces"/>
        <w:numPr>
          <w:ilvl w:val="0"/>
          <w:numId w:val="0"/>
        </w:numPr>
        <w:rPr>
          <w:sz w:val="28"/>
          <w:szCs w:val="28"/>
        </w:rPr>
      </w:pPr>
      <w:r w:rsidRPr="00EA266A">
        <w:rPr>
          <w:noProof/>
          <w:sz w:val="28"/>
          <w:szCs w:val="28"/>
        </w:rPr>
        <w:drawing>
          <wp:inline distT="0" distB="0" distL="0" distR="0" wp14:anchorId="29F2DA33" wp14:editId="601EC116">
            <wp:extent cx="5274310" cy="979170"/>
            <wp:effectExtent l="0" t="0" r="2540" b="0"/>
            <wp:docPr id="80" name="Image 8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descr="Une image contenant texte&#10;&#10;Description générée automatiquement"/>
                    <pic:cNvPicPr/>
                  </pic:nvPicPr>
                  <pic:blipFill>
                    <a:blip r:embed="rId60"/>
                    <a:stretch>
                      <a:fillRect/>
                    </a:stretch>
                  </pic:blipFill>
                  <pic:spPr>
                    <a:xfrm>
                      <a:off x="0" y="0"/>
                      <a:ext cx="5274310" cy="979170"/>
                    </a:xfrm>
                    <a:prstGeom prst="rect">
                      <a:avLst/>
                    </a:prstGeom>
                  </pic:spPr>
                </pic:pic>
              </a:graphicData>
            </a:graphic>
          </wp:inline>
        </w:drawing>
      </w:r>
    </w:p>
    <w:p w14:paraId="2ADAEA1D" w14:textId="7DA34518" w:rsidR="00EA266A" w:rsidRDefault="00EA266A" w:rsidP="00D81D47">
      <w:pPr>
        <w:pStyle w:val="Listepuces"/>
        <w:numPr>
          <w:ilvl w:val="0"/>
          <w:numId w:val="0"/>
        </w:numPr>
        <w:rPr>
          <w:sz w:val="28"/>
          <w:szCs w:val="28"/>
        </w:rPr>
      </w:pPr>
      <w:r>
        <w:rPr>
          <w:sz w:val="28"/>
          <w:szCs w:val="28"/>
        </w:rPr>
        <w:t>Cette commande va ainsi copier la clé publique de notre machine de backup dans les fichiers de notre machine serveur. Ainsi</w:t>
      </w:r>
      <w:r w:rsidR="00D9031D">
        <w:rPr>
          <w:sz w:val="28"/>
          <w:szCs w:val="28"/>
        </w:rPr>
        <w:t>, lors de notre transfert de données, les clés d’identifications ne seront pas demandées car elles seront déjà renseignés.</w:t>
      </w:r>
    </w:p>
    <w:p w14:paraId="7B9E9B02" w14:textId="0EADA539" w:rsidR="00D9031D" w:rsidRDefault="00D9031D" w:rsidP="00D81D47">
      <w:pPr>
        <w:pStyle w:val="Listepuces"/>
        <w:numPr>
          <w:ilvl w:val="0"/>
          <w:numId w:val="0"/>
        </w:numPr>
        <w:rPr>
          <w:sz w:val="28"/>
          <w:szCs w:val="28"/>
        </w:rPr>
      </w:pPr>
    </w:p>
    <w:p w14:paraId="36A83B2C" w14:textId="731B3D40" w:rsidR="00D9031D" w:rsidRDefault="00D9031D" w:rsidP="00D81D47">
      <w:pPr>
        <w:pStyle w:val="Listepuces"/>
        <w:numPr>
          <w:ilvl w:val="0"/>
          <w:numId w:val="0"/>
        </w:numPr>
        <w:rPr>
          <w:sz w:val="28"/>
          <w:szCs w:val="28"/>
        </w:rPr>
      </w:pPr>
      <w:r>
        <w:rPr>
          <w:sz w:val="28"/>
          <w:szCs w:val="28"/>
        </w:rPr>
        <w:t>Nous allons maintenant passer à l’élaboration de notre script de récupération.</w:t>
      </w:r>
    </w:p>
    <w:p w14:paraId="7709ADB8" w14:textId="582DF10A" w:rsidR="00D9031D" w:rsidRDefault="00C306A7" w:rsidP="00D81D47">
      <w:pPr>
        <w:pStyle w:val="Listepuces"/>
        <w:numPr>
          <w:ilvl w:val="0"/>
          <w:numId w:val="0"/>
        </w:numPr>
        <w:rPr>
          <w:sz w:val="28"/>
          <w:szCs w:val="28"/>
        </w:rPr>
      </w:pPr>
      <w:r>
        <w:rPr>
          <w:sz w:val="28"/>
          <w:szCs w:val="28"/>
        </w:rPr>
        <w:t xml:space="preserve">Il faut d’abord créer un </w:t>
      </w:r>
      <w:r w:rsidR="00C12D38">
        <w:rPr>
          <w:sz w:val="28"/>
          <w:szCs w:val="28"/>
        </w:rPr>
        <w:t>fichier .sh, dans lequel nous mettrons ces lignes suivantes :</w:t>
      </w:r>
    </w:p>
    <w:p w14:paraId="7584E56B" w14:textId="3B960BA8" w:rsidR="00C12D38" w:rsidRDefault="00C12D38" w:rsidP="00D81D47">
      <w:pPr>
        <w:pStyle w:val="Listepuces"/>
        <w:numPr>
          <w:ilvl w:val="0"/>
          <w:numId w:val="0"/>
        </w:numPr>
        <w:rPr>
          <w:sz w:val="28"/>
          <w:szCs w:val="28"/>
        </w:rPr>
      </w:pPr>
      <w:r w:rsidRPr="00E95F2F">
        <w:rPr>
          <w:noProof/>
        </w:rPr>
        <w:drawing>
          <wp:inline distT="0" distB="0" distL="0" distR="0" wp14:anchorId="02C20C6A" wp14:editId="28AACD63">
            <wp:extent cx="5274310" cy="808123"/>
            <wp:effectExtent l="0" t="0" r="2540" b="0"/>
            <wp:docPr id="82" name="Image 8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61"/>
                    <a:stretch>
                      <a:fillRect/>
                    </a:stretch>
                  </pic:blipFill>
                  <pic:spPr>
                    <a:xfrm>
                      <a:off x="0" y="0"/>
                      <a:ext cx="5274310" cy="808123"/>
                    </a:xfrm>
                    <a:prstGeom prst="rect">
                      <a:avLst/>
                    </a:prstGeom>
                  </pic:spPr>
                </pic:pic>
              </a:graphicData>
            </a:graphic>
          </wp:inline>
        </w:drawing>
      </w:r>
    </w:p>
    <w:p w14:paraId="064A0AD2" w14:textId="076ED034" w:rsidR="00C12D38" w:rsidRDefault="00C12D38" w:rsidP="00D81D47">
      <w:pPr>
        <w:pStyle w:val="Listepuces"/>
        <w:numPr>
          <w:ilvl w:val="0"/>
          <w:numId w:val="0"/>
        </w:numPr>
        <w:rPr>
          <w:sz w:val="28"/>
          <w:szCs w:val="28"/>
        </w:rPr>
      </w:pPr>
      <w:r>
        <w:rPr>
          <w:sz w:val="28"/>
          <w:szCs w:val="28"/>
        </w:rPr>
        <w:lastRenderedPageBreak/>
        <w:t>Explication des lignes :</w:t>
      </w:r>
    </w:p>
    <w:p w14:paraId="413613E9" w14:textId="20C400A1" w:rsidR="00C12D38" w:rsidRDefault="00C12D38" w:rsidP="00D81D47">
      <w:pPr>
        <w:pStyle w:val="Listepuces"/>
        <w:numPr>
          <w:ilvl w:val="0"/>
          <w:numId w:val="0"/>
        </w:numPr>
        <w:rPr>
          <w:sz w:val="28"/>
          <w:szCs w:val="28"/>
        </w:rPr>
      </w:pPr>
      <w:r>
        <w:rPr>
          <w:sz w:val="28"/>
          <w:szCs w:val="28"/>
        </w:rPr>
        <w:t>3 – Création d’une variable qui servira de nom de fichier de sauvegarde (« backup_{date/heure} »)</w:t>
      </w:r>
    </w:p>
    <w:p w14:paraId="1595C32A" w14:textId="614C0869" w:rsidR="00C12D38" w:rsidRDefault="00C12D38" w:rsidP="00D81D47">
      <w:pPr>
        <w:pStyle w:val="Listepuces"/>
        <w:numPr>
          <w:ilvl w:val="0"/>
          <w:numId w:val="0"/>
        </w:numPr>
        <w:rPr>
          <w:sz w:val="28"/>
          <w:szCs w:val="28"/>
        </w:rPr>
      </w:pPr>
      <w:r>
        <w:rPr>
          <w:sz w:val="28"/>
          <w:szCs w:val="28"/>
        </w:rPr>
        <w:t>5 – Création du nouveaux dossier qui accueillera la sauvegarde</w:t>
      </w:r>
    </w:p>
    <w:p w14:paraId="3CEB9CDB" w14:textId="2D252CBF" w:rsidR="00C12D38" w:rsidRDefault="00C12D38" w:rsidP="00D81D47">
      <w:pPr>
        <w:pStyle w:val="Listepuces"/>
        <w:numPr>
          <w:ilvl w:val="0"/>
          <w:numId w:val="0"/>
        </w:numPr>
        <w:rPr>
          <w:sz w:val="28"/>
          <w:szCs w:val="28"/>
        </w:rPr>
      </w:pPr>
      <w:r>
        <w:rPr>
          <w:sz w:val="28"/>
          <w:szCs w:val="28"/>
        </w:rPr>
        <w:t>7 – Commande SCP qui va récupérer le fichier index.html en indiquant d’abord le nom de l</w:t>
      </w:r>
      <w:r w:rsidR="000C6ABB">
        <w:rPr>
          <w:sz w:val="28"/>
          <w:szCs w:val="28"/>
        </w:rPr>
        <w:t>’utilisateur sur la machine visé, son adresse IP, puis le chemin où se trouve le fichier voulu, et ensuite on indique le chemin dans lequel le fichier récupéré doit être mit</w:t>
      </w:r>
    </w:p>
    <w:p w14:paraId="61B2215D" w14:textId="66517BB6" w:rsidR="000C6ABB" w:rsidRDefault="000C6ABB" w:rsidP="00D81D47">
      <w:pPr>
        <w:pStyle w:val="Listepuces"/>
        <w:numPr>
          <w:ilvl w:val="0"/>
          <w:numId w:val="0"/>
        </w:numPr>
        <w:rPr>
          <w:sz w:val="28"/>
          <w:szCs w:val="28"/>
        </w:rPr>
      </w:pPr>
      <w:r>
        <w:rPr>
          <w:sz w:val="28"/>
          <w:szCs w:val="28"/>
        </w:rPr>
        <w:t>8 – Même commande mais pour le fichier index.css</w:t>
      </w:r>
    </w:p>
    <w:p w14:paraId="5F03F445" w14:textId="35BEDE46" w:rsidR="000C6ABB" w:rsidRDefault="000C6ABB" w:rsidP="00D81D47">
      <w:pPr>
        <w:pStyle w:val="Listepuces"/>
        <w:numPr>
          <w:ilvl w:val="0"/>
          <w:numId w:val="0"/>
        </w:numPr>
        <w:rPr>
          <w:sz w:val="28"/>
          <w:szCs w:val="28"/>
        </w:rPr>
      </w:pPr>
    </w:p>
    <w:p w14:paraId="7661E9C9" w14:textId="78FE15B1" w:rsidR="000C6ABB" w:rsidRDefault="000C6ABB" w:rsidP="00D81D47">
      <w:pPr>
        <w:pStyle w:val="Listepuces"/>
        <w:numPr>
          <w:ilvl w:val="0"/>
          <w:numId w:val="0"/>
        </w:numPr>
        <w:rPr>
          <w:sz w:val="28"/>
          <w:szCs w:val="28"/>
        </w:rPr>
      </w:pPr>
      <w:r>
        <w:rPr>
          <w:sz w:val="28"/>
          <w:szCs w:val="28"/>
        </w:rPr>
        <w:t>Maintenant, passons à la dernière étape, l’automatisation de ce script.</w:t>
      </w:r>
    </w:p>
    <w:p w14:paraId="07779424" w14:textId="77777777" w:rsidR="00783FB3" w:rsidRDefault="000C6ABB" w:rsidP="00D81D47">
      <w:pPr>
        <w:pStyle w:val="Listepuces"/>
        <w:numPr>
          <w:ilvl w:val="0"/>
          <w:numId w:val="0"/>
        </w:numPr>
        <w:rPr>
          <w:sz w:val="28"/>
          <w:szCs w:val="28"/>
        </w:rPr>
      </w:pPr>
      <w:r>
        <w:rPr>
          <w:sz w:val="28"/>
          <w:szCs w:val="28"/>
        </w:rPr>
        <w:t xml:space="preserve">Pour ce faire, nous devons </w:t>
      </w:r>
      <w:r w:rsidR="00964BF8">
        <w:rPr>
          <w:sz w:val="28"/>
          <w:szCs w:val="28"/>
        </w:rPr>
        <w:t>ouvrir l’outil « </w:t>
      </w:r>
      <w:proofErr w:type="spellStart"/>
      <w:r w:rsidR="00964BF8">
        <w:rPr>
          <w:sz w:val="28"/>
          <w:szCs w:val="28"/>
        </w:rPr>
        <w:t>crontab</w:t>
      </w:r>
      <w:proofErr w:type="spellEnd"/>
      <w:r w:rsidR="00964BF8">
        <w:rPr>
          <w:sz w:val="28"/>
          <w:szCs w:val="28"/>
        </w:rPr>
        <w:t> ». Il s’agit d’un outil d’automatisation de tâches, dans lequel on peut indiquer une fréquence de réalisation. Toujours dans le terminal de commande, nous allons faire la commande « </w:t>
      </w:r>
      <w:proofErr w:type="spellStart"/>
      <w:r w:rsidR="00964BF8">
        <w:rPr>
          <w:sz w:val="28"/>
          <w:szCs w:val="28"/>
        </w:rPr>
        <w:t>crontab</w:t>
      </w:r>
      <w:proofErr w:type="spellEnd"/>
      <w:r w:rsidR="00964BF8">
        <w:rPr>
          <w:sz w:val="28"/>
          <w:szCs w:val="28"/>
        </w:rPr>
        <w:t xml:space="preserve"> -e »</w:t>
      </w:r>
      <w:r w:rsidR="00783FB3">
        <w:rPr>
          <w:sz w:val="28"/>
          <w:szCs w:val="28"/>
        </w:rPr>
        <w:t> :</w:t>
      </w:r>
    </w:p>
    <w:p w14:paraId="6F2203EC" w14:textId="60106FA6" w:rsidR="006C2105" w:rsidRDefault="006C2105" w:rsidP="00D81D47">
      <w:pPr>
        <w:pStyle w:val="Listepuces"/>
        <w:numPr>
          <w:ilvl w:val="0"/>
          <w:numId w:val="0"/>
        </w:numPr>
        <w:rPr>
          <w:sz w:val="28"/>
          <w:szCs w:val="28"/>
        </w:rPr>
      </w:pPr>
      <w:r w:rsidRPr="006C2105">
        <w:rPr>
          <w:noProof/>
          <w:sz w:val="28"/>
          <w:szCs w:val="28"/>
        </w:rPr>
        <w:drawing>
          <wp:inline distT="0" distB="0" distL="0" distR="0" wp14:anchorId="3341AB9B" wp14:editId="7961358B">
            <wp:extent cx="3696020" cy="198137"/>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6020" cy="198137"/>
                    </a:xfrm>
                    <a:prstGeom prst="rect">
                      <a:avLst/>
                    </a:prstGeom>
                  </pic:spPr>
                </pic:pic>
              </a:graphicData>
            </a:graphic>
          </wp:inline>
        </w:drawing>
      </w:r>
    </w:p>
    <w:p w14:paraId="7403162B" w14:textId="512A943E" w:rsidR="00783FB3" w:rsidRDefault="00783FB3" w:rsidP="00783FB3">
      <w:pPr>
        <w:pStyle w:val="Listepuces"/>
        <w:numPr>
          <w:ilvl w:val="0"/>
          <w:numId w:val="0"/>
        </w:numPr>
        <w:rPr>
          <w:sz w:val="28"/>
          <w:szCs w:val="28"/>
        </w:rPr>
      </w:pPr>
      <w:r>
        <w:rPr>
          <w:sz w:val="28"/>
          <w:szCs w:val="28"/>
        </w:rPr>
        <w:t xml:space="preserve">Ce qui va ouvrir un éditeur de texte du fichier </w:t>
      </w:r>
      <w:proofErr w:type="spellStart"/>
      <w:r>
        <w:rPr>
          <w:sz w:val="28"/>
          <w:szCs w:val="28"/>
        </w:rPr>
        <w:t>crontab</w:t>
      </w:r>
      <w:proofErr w:type="spellEnd"/>
      <w:r>
        <w:rPr>
          <w:sz w:val="28"/>
          <w:szCs w:val="28"/>
        </w:rPr>
        <w:t> :</w:t>
      </w:r>
    </w:p>
    <w:p w14:paraId="71981FA6" w14:textId="77777777" w:rsidR="00783FB3" w:rsidRDefault="00783FB3" w:rsidP="00D81D47">
      <w:pPr>
        <w:pStyle w:val="Listepuces"/>
        <w:numPr>
          <w:ilvl w:val="0"/>
          <w:numId w:val="0"/>
        </w:numPr>
        <w:rPr>
          <w:sz w:val="28"/>
          <w:szCs w:val="28"/>
        </w:rPr>
      </w:pPr>
    </w:p>
    <w:p w14:paraId="1610005D" w14:textId="6985EE94" w:rsidR="006C2105" w:rsidRDefault="00783FB3" w:rsidP="00D81D47">
      <w:pPr>
        <w:pStyle w:val="Listepuces"/>
        <w:numPr>
          <w:ilvl w:val="0"/>
          <w:numId w:val="0"/>
        </w:numPr>
        <w:rPr>
          <w:sz w:val="28"/>
          <w:szCs w:val="28"/>
        </w:rPr>
      </w:pPr>
      <w:r w:rsidRPr="00783FB3">
        <w:rPr>
          <w:noProof/>
          <w:sz w:val="28"/>
          <w:szCs w:val="28"/>
        </w:rPr>
        <w:drawing>
          <wp:inline distT="0" distB="0" distL="0" distR="0" wp14:anchorId="12BC9A85" wp14:editId="69A28A0C">
            <wp:extent cx="5274310" cy="325120"/>
            <wp:effectExtent l="0" t="0" r="254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25120"/>
                    </a:xfrm>
                    <a:prstGeom prst="rect">
                      <a:avLst/>
                    </a:prstGeom>
                  </pic:spPr>
                </pic:pic>
              </a:graphicData>
            </a:graphic>
          </wp:inline>
        </w:drawing>
      </w:r>
    </w:p>
    <w:p w14:paraId="75B86E3E" w14:textId="124E0872" w:rsidR="00783FB3" w:rsidRDefault="00783FB3" w:rsidP="00D81D47">
      <w:pPr>
        <w:pStyle w:val="Listepuces"/>
        <w:numPr>
          <w:ilvl w:val="0"/>
          <w:numId w:val="0"/>
        </w:numPr>
        <w:rPr>
          <w:sz w:val="28"/>
          <w:szCs w:val="28"/>
        </w:rPr>
      </w:pPr>
      <w:r>
        <w:rPr>
          <w:sz w:val="28"/>
          <w:szCs w:val="28"/>
        </w:rPr>
        <w:t>Dans ce fichier la ligne présente ci-dessus va faire en sorte de lancer le script « GetBackup.sh » (notre script de récupération) tous les jours à 12h00.</w:t>
      </w:r>
    </w:p>
    <w:p w14:paraId="56A6AD84" w14:textId="535B9252" w:rsidR="00783FB3" w:rsidRDefault="00783FB3" w:rsidP="00D81D47">
      <w:pPr>
        <w:pStyle w:val="Listepuces"/>
        <w:numPr>
          <w:ilvl w:val="0"/>
          <w:numId w:val="0"/>
        </w:numPr>
        <w:rPr>
          <w:sz w:val="28"/>
          <w:szCs w:val="28"/>
        </w:rPr>
      </w:pPr>
    </w:p>
    <w:p w14:paraId="7B0926CE" w14:textId="3FCAEC5D" w:rsidR="00783FB3" w:rsidRDefault="00081570" w:rsidP="00D81D47">
      <w:pPr>
        <w:pStyle w:val="Listepuces"/>
        <w:numPr>
          <w:ilvl w:val="0"/>
          <w:numId w:val="0"/>
        </w:numPr>
        <w:rPr>
          <w:sz w:val="28"/>
          <w:szCs w:val="28"/>
        </w:rPr>
      </w:pPr>
      <w:r>
        <w:rPr>
          <w:sz w:val="28"/>
          <w:szCs w:val="28"/>
        </w:rPr>
        <w:t>Et voilà</w:t>
      </w:r>
      <w:r w:rsidR="00E60323">
        <w:rPr>
          <w:sz w:val="28"/>
          <w:szCs w:val="28"/>
        </w:rPr>
        <w:t>, notre système de récupération des données est établie fonctionnel !</w:t>
      </w:r>
    </w:p>
    <w:sectPr w:rsidR="00783FB3" w:rsidSect="00D5222D">
      <w:footerReference w:type="default" r:id="rId64"/>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C983C" w14:textId="77777777" w:rsidR="008172CA" w:rsidRDefault="008172CA" w:rsidP="00C6554A">
      <w:pPr>
        <w:spacing w:before="0" w:after="0" w:line="240" w:lineRule="auto"/>
      </w:pPr>
      <w:r>
        <w:separator/>
      </w:r>
    </w:p>
  </w:endnote>
  <w:endnote w:type="continuationSeparator" w:id="0">
    <w:p w14:paraId="6280ECEA" w14:textId="77777777" w:rsidR="008172CA" w:rsidRDefault="008172C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7D0E9" w14:textId="77777777" w:rsidR="002163EE" w:rsidRDefault="00ED7C44">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89714F">
      <w:rPr>
        <w:noProof/>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F8B49" w14:textId="77777777" w:rsidR="008172CA" w:rsidRDefault="008172CA" w:rsidP="00C6554A">
      <w:pPr>
        <w:spacing w:before="0" w:after="0" w:line="240" w:lineRule="auto"/>
      </w:pPr>
      <w:r>
        <w:separator/>
      </w:r>
    </w:p>
  </w:footnote>
  <w:footnote w:type="continuationSeparator" w:id="0">
    <w:p w14:paraId="78D367C8" w14:textId="77777777" w:rsidR="008172CA" w:rsidRDefault="008172C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AEB8659A"/>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CED1471"/>
    <w:multiLevelType w:val="hybridMultilevel"/>
    <w:tmpl w:val="C2D86EF4"/>
    <w:lvl w:ilvl="0" w:tplc="FDDC8D72">
      <w:start w:val="1"/>
      <w:numFmt w:val="decimal"/>
      <w:lvlText w:val="%1."/>
      <w:lvlJc w:val="left"/>
      <w:pPr>
        <w:ind w:left="720" w:hanging="360"/>
      </w:pPr>
      <w:rPr>
        <w:rFonts w:hint="default"/>
        <w:sz w:val="56"/>
        <w:szCs w:val="5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26375149">
    <w:abstractNumId w:val="9"/>
  </w:num>
  <w:num w:numId="2" w16cid:durableId="1242713249">
    <w:abstractNumId w:val="8"/>
  </w:num>
  <w:num w:numId="3" w16cid:durableId="53746127">
    <w:abstractNumId w:val="8"/>
  </w:num>
  <w:num w:numId="4" w16cid:durableId="1628582787">
    <w:abstractNumId w:val="9"/>
  </w:num>
  <w:num w:numId="5" w16cid:durableId="1373723575">
    <w:abstractNumId w:val="13"/>
  </w:num>
  <w:num w:numId="6" w16cid:durableId="1343707773">
    <w:abstractNumId w:val="10"/>
  </w:num>
  <w:num w:numId="7" w16cid:durableId="885024293">
    <w:abstractNumId w:val="12"/>
  </w:num>
  <w:num w:numId="8" w16cid:durableId="1050230854">
    <w:abstractNumId w:val="7"/>
  </w:num>
  <w:num w:numId="9" w16cid:durableId="1179655443">
    <w:abstractNumId w:val="6"/>
  </w:num>
  <w:num w:numId="10" w16cid:durableId="893275400">
    <w:abstractNumId w:val="5"/>
  </w:num>
  <w:num w:numId="11" w16cid:durableId="1058088943">
    <w:abstractNumId w:val="4"/>
  </w:num>
  <w:num w:numId="12" w16cid:durableId="893279431">
    <w:abstractNumId w:val="3"/>
  </w:num>
  <w:num w:numId="13" w16cid:durableId="1176918282">
    <w:abstractNumId w:val="2"/>
  </w:num>
  <w:num w:numId="14" w16cid:durableId="468591498">
    <w:abstractNumId w:val="1"/>
  </w:num>
  <w:num w:numId="15" w16cid:durableId="609632672">
    <w:abstractNumId w:val="0"/>
  </w:num>
  <w:num w:numId="16" w16cid:durableId="12889741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888"/>
    <w:rsid w:val="00002F4E"/>
    <w:rsid w:val="00016E72"/>
    <w:rsid w:val="00081570"/>
    <w:rsid w:val="000B1DFC"/>
    <w:rsid w:val="000C6ABB"/>
    <w:rsid w:val="00126947"/>
    <w:rsid w:val="0015788B"/>
    <w:rsid w:val="00241AFE"/>
    <w:rsid w:val="002554CD"/>
    <w:rsid w:val="00271909"/>
    <w:rsid w:val="00293B83"/>
    <w:rsid w:val="002B4294"/>
    <w:rsid w:val="002C7553"/>
    <w:rsid w:val="00333D0D"/>
    <w:rsid w:val="0036461F"/>
    <w:rsid w:val="003A0339"/>
    <w:rsid w:val="003D1ACC"/>
    <w:rsid w:val="00427C2B"/>
    <w:rsid w:val="004B7EBF"/>
    <w:rsid w:val="004C049F"/>
    <w:rsid w:val="004D7D09"/>
    <w:rsid w:val="005000E2"/>
    <w:rsid w:val="00624048"/>
    <w:rsid w:val="0066162E"/>
    <w:rsid w:val="00663CC2"/>
    <w:rsid w:val="006A3CE7"/>
    <w:rsid w:val="006C2105"/>
    <w:rsid w:val="007033F8"/>
    <w:rsid w:val="00783FB3"/>
    <w:rsid w:val="007D1AFB"/>
    <w:rsid w:val="007D6710"/>
    <w:rsid w:val="007D773B"/>
    <w:rsid w:val="007E633A"/>
    <w:rsid w:val="00800D33"/>
    <w:rsid w:val="008172CA"/>
    <w:rsid w:val="008216D0"/>
    <w:rsid w:val="00833339"/>
    <w:rsid w:val="00851E93"/>
    <w:rsid w:val="00885974"/>
    <w:rsid w:val="0089714F"/>
    <w:rsid w:val="009451BC"/>
    <w:rsid w:val="00964BF8"/>
    <w:rsid w:val="00993F9E"/>
    <w:rsid w:val="00994012"/>
    <w:rsid w:val="009E5C76"/>
    <w:rsid w:val="00A26E02"/>
    <w:rsid w:val="00A62E6E"/>
    <w:rsid w:val="00AC453F"/>
    <w:rsid w:val="00AF3EDC"/>
    <w:rsid w:val="00B1000E"/>
    <w:rsid w:val="00BA25F9"/>
    <w:rsid w:val="00BC4888"/>
    <w:rsid w:val="00C12D38"/>
    <w:rsid w:val="00C306A7"/>
    <w:rsid w:val="00C63011"/>
    <w:rsid w:val="00C6554A"/>
    <w:rsid w:val="00CA4476"/>
    <w:rsid w:val="00CC3E81"/>
    <w:rsid w:val="00D323C8"/>
    <w:rsid w:val="00D5222D"/>
    <w:rsid w:val="00D81D47"/>
    <w:rsid w:val="00D9031D"/>
    <w:rsid w:val="00DA36E4"/>
    <w:rsid w:val="00DC25AF"/>
    <w:rsid w:val="00E60323"/>
    <w:rsid w:val="00EA266A"/>
    <w:rsid w:val="00EB3577"/>
    <w:rsid w:val="00ED7C44"/>
    <w:rsid w:val="00F56BE9"/>
    <w:rsid w:val="00FF19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81CB6"/>
  <w15:chartTrackingRefBased/>
  <w15:docId w15:val="{94EFD053-463E-4464-9162-08FC512ED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semiHidden/>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table" w:styleId="Grilledutableau">
    <w:name w:val="Table Grid"/>
    <w:basedOn w:val="TableauNormal"/>
    <w:uiPriority w:val="39"/>
    <w:rsid w:val="00CA4476"/>
    <w:pPr>
      <w:spacing w:before="0" w:after="0" w:line="240" w:lineRule="auto"/>
    </w:pPr>
    <w:rPr>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
    <w:name w:val="Body Text"/>
    <w:basedOn w:val="Normal"/>
    <w:link w:val="CorpsdetexteCar"/>
    <w:uiPriority w:val="99"/>
    <w:semiHidden/>
    <w:unhideWhenUsed/>
    <w:rsid w:val="00427C2B"/>
    <w:pPr>
      <w:spacing w:after="120"/>
    </w:pPr>
  </w:style>
  <w:style w:type="character" w:customStyle="1" w:styleId="CorpsdetexteCar">
    <w:name w:val="Corps de texte Car"/>
    <w:basedOn w:val="Policepardfaut"/>
    <w:link w:val="Corpsdetexte"/>
    <w:uiPriority w:val="99"/>
    <w:semiHidden/>
    <w:rsid w:val="00427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113411">
      <w:bodyDiv w:val="1"/>
      <w:marLeft w:val="0"/>
      <w:marRight w:val="0"/>
      <w:marTop w:val="0"/>
      <w:marBottom w:val="0"/>
      <w:divBdr>
        <w:top w:val="none" w:sz="0" w:space="0" w:color="auto"/>
        <w:left w:val="none" w:sz="0" w:space="0" w:color="auto"/>
        <w:bottom w:val="none" w:sz="0" w:space="0" w:color="auto"/>
        <w:right w:val="none" w:sz="0" w:space="0" w:color="auto"/>
      </w:divBdr>
    </w:div>
    <w:div w:id="192718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image" Target="media/image48.jp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mist\AppData\Roaming\Microsoft\Templates\Rapport%20d&#8217;&#233;tudiant%20avec%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08684-6E33-4942-ACA7-38931DBE6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photo.dotx</Template>
  <TotalTime>89</TotalTime>
  <Pages>34</Pages>
  <Words>1478</Words>
  <Characters>8133</Characters>
  <Application>Microsoft Office Word</Application>
  <DocSecurity>0</DocSecurity>
  <Lines>67</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Mistral</dc:creator>
  <cp:keywords/>
  <dc:description/>
  <cp:lastModifiedBy>Davy Marthély</cp:lastModifiedBy>
  <cp:revision>15</cp:revision>
  <dcterms:created xsi:type="dcterms:W3CDTF">2022-05-02T10:03:00Z</dcterms:created>
  <dcterms:modified xsi:type="dcterms:W3CDTF">2022-05-02T15:19:00Z</dcterms:modified>
</cp:coreProperties>
</file>